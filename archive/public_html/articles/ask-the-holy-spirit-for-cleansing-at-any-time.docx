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DE82" w14:textId="5AF46F6A" w:rsidR="00C06BA8" w:rsidRDefault="00C06BA8" w:rsidP="00C06BA8">
      <w:pPr>
        <w:pStyle w:val="Heading1"/>
        <w:jc w:val="center"/>
        <w:rPr>
          <w:color w:val="FF0000"/>
          <w:sz w:val="24"/>
        </w:rPr>
      </w:pPr>
      <w:bookmarkStart w:id="0" w:name="_Toc200538505"/>
      <w:r w:rsidRPr="00474B84">
        <w:rPr>
          <w:color w:val="FF0000"/>
          <w:sz w:val="24"/>
        </w:rPr>
        <w:t xml:space="preserve">Ask the Holy Spirit for </w:t>
      </w:r>
      <w:r>
        <w:rPr>
          <w:color w:val="FF0000"/>
          <w:sz w:val="24"/>
        </w:rPr>
        <w:t>cleansing at any</w:t>
      </w:r>
      <w:r w:rsidRPr="00474B84">
        <w:rPr>
          <w:color w:val="FF0000"/>
          <w:sz w:val="24"/>
        </w:rPr>
        <w:t xml:space="preserve"> time.</w:t>
      </w:r>
      <w:bookmarkEnd w:id="0"/>
      <w:r w:rsidRPr="00474B84">
        <w:rPr>
          <w:color w:val="FF0000"/>
          <w:sz w:val="24"/>
        </w:rPr>
        <w:t xml:space="preserve"> </w:t>
      </w:r>
    </w:p>
    <w:p w14:paraId="64BE27B9" w14:textId="77777777" w:rsidR="00C06BA8" w:rsidRPr="003C2D1D" w:rsidRDefault="00C06BA8" w:rsidP="00C06BA8"/>
    <w:p w14:paraId="4D668BB7" w14:textId="77777777" w:rsidR="00C06BA8" w:rsidRDefault="00C06BA8" w:rsidP="00C06BA8">
      <w:pPr>
        <w:spacing w:after="0" w:line="300" w:lineRule="auto"/>
        <w:ind w:firstLine="288"/>
        <w:rPr>
          <w:sz w:val="24"/>
          <w:szCs w:val="32"/>
        </w:rPr>
        <w:sectPr w:rsidR="00C06BA8" w:rsidSect="00C06BA8">
          <w:footerReference w:type="default" r:id="rId6"/>
          <w:pgSz w:w="12240" w:h="15840"/>
          <w:pgMar w:top="576" w:right="576" w:bottom="576" w:left="576" w:header="720" w:footer="720" w:gutter="0"/>
          <w:cols w:space="720"/>
          <w:docGrid w:linePitch="360"/>
        </w:sectPr>
      </w:pPr>
    </w:p>
    <w:p w14:paraId="13FAA0EE" w14:textId="77777777" w:rsidR="00C06BA8" w:rsidRPr="00474B84" w:rsidRDefault="00C06BA8" w:rsidP="00C06BA8">
      <w:pPr>
        <w:spacing w:after="0" w:line="300" w:lineRule="auto"/>
        <w:ind w:firstLine="288"/>
        <w:rPr>
          <w:sz w:val="24"/>
          <w:szCs w:val="32"/>
        </w:rPr>
      </w:pPr>
      <w:r w:rsidRPr="00474B84">
        <w:rPr>
          <w:sz w:val="24"/>
          <w:szCs w:val="32"/>
        </w:rPr>
        <w:t>We pray to the Holy Spirit every day, especially with the prayer “O Heavenly King.” Everyone should know this prayer by heart, and we should pray at least twice a day, in our morning and evening rule.</w:t>
      </w:r>
    </w:p>
    <w:p w14:paraId="10FC8DD3" w14:textId="77777777" w:rsidR="00C06BA8" w:rsidRPr="00474B84" w:rsidRDefault="00C06BA8" w:rsidP="00C06BA8">
      <w:pPr>
        <w:spacing w:after="0" w:line="300" w:lineRule="auto"/>
        <w:ind w:firstLine="288"/>
        <w:rPr>
          <w:sz w:val="24"/>
          <w:szCs w:val="32"/>
        </w:rPr>
      </w:pPr>
    </w:p>
    <w:p w14:paraId="43D99671" w14:textId="77777777" w:rsidR="00C06BA8" w:rsidRPr="00474B84" w:rsidRDefault="00C06BA8" w:rsidP="00C06BA8">
      <w:pPr>
        <w:spacing w:after="0" w:line="300" w:lineRule="auto"/>
        <w:ind w:left="576" w:right="576"/>
        <w:rPr>
          <w:sz w:val="24"/>
          <w:szCs w:val="32"/>
        </w:rPr>
      </w:pPr>
      <w:r w:rsidRPr="00474B84">
        <w:rPr>
          <w:sz w:val="24"/>
          <w:szCs w:val="32"/>
        </w:rPr>
        <w:t xml:space="preserve">O Heavenly King, Comforter, Spirit of Truth, Who art everywhere present and fillest all things, O Treasury of good things and Giver of Life: Come and dwell in us, and </w:t>
      </w:r>
      <w:r w:rsidRPr="00474B84">
        <w:rPr>
          <w:b/>
          <w:bCs/>
          <w:i/>
          <w:iCs/>
          <w:sz w:val="24"/>
          <w:szCs w:val="32"/>
        </w:rPr>
        <w:t>cleanse us of all impurity</w:t>
      </w:r>
      <w:r w:rsidRPr="00474B84">
        <w:rPr>
          <w:sz w:val="24"/>
          <w:szCs w:val="32"/>
        </w:rPr>
        <w:t xml:space="preserve"> and save our souls O Good One. </w:t>
      </w:r>
    </w:p>
    <w:p w14:paraId="0D6D4F23" w14:textId="77777777" w:rsidR="00C06BA8" w:rsidRPr="00474B84" w:rsidRDefault="00C06BA8" w:rsidP="00C06BA8">
      <w:pPr>
        <w:spacing w:after="0" w:line="300" w:lineRule="auto"/>
        <w:ind w:left="576" w:right="576"/>
        <w:rPr>
          <w:sz w:val="24"/>
          <w:szCs w:val="32"/>
        </w:rPr>
      </w:pPr>
    </w:p>
    <w:p w14:paraId="35819C46" w14:textId="77777777" w:rsidR="00C06BA8" w:rsidRPr="00474B84" w:rsidRDefault="00C06BA8" w:rsidP="00C06BA8">
      <w:pPr>
        <w:spacing w:after="0" w:line="300" w:lineRule="auto"/>
        <w:ind w:firstLine="288"/>
        <w:rPr>
          <w:sz w:val="24"/>
          <w:szCs w:val="32"/>
        </w:rPr>
      </w:pPr>
      <w:r w:rsidRPr="00474B84">
        <w:rPr>
          <w:sz w:val="24"/>
          <w:szCs w:val="32"/>
        </w:rPr>
        <w:t xml:space="preserve">The Holy Spirit is known for His cleansing and enlightening of our souls. He is symbolized by water, which, of course, is cleansing and life-giving, and fire, which cleanses and purges, and the dove, which is a very clean bird. He is also referred to as the wind, and the wind goes where it wishes and cannot be stopped. The Holy Spirit can easily cleanse us even when we feel absolutely defiled. </w:t>
      </w:r>
    </w:p>
    <w:p w14:paraId="4B998B01" w14:textId="77777777" w:rsidR="00C06BA8" w:rsidRDefault="00C06BA8" w:rsidP="00C06BA8">
      <w:pPr>
        <w:spacing w:after="0" w:line="300" w:lineRule="auto"/>
        <w:ind w:firstLine="288"/>
        <w:rPr>
          <w:sz w:val="24"/>
          <w:szCs w:val="32"/>
        </w:rPr>
      </w:pPr>
    </w:p>
    <w:p w14:paraId="485509DD" w14:textId="451B83BC" w:rsidR="00C06BA8" w:rsidRPr="00474B84" w:rsidRDefault="00C06BA8" w:rsidP="00C06BA8">
      <w:pPr>
        <w:spacing w:after="0" w:line="300" w:lineRule="auto"/>
        <w:ind w:firstLine="288"/>
        <w:rPr>
          <w:sz w:val="24"/>
          <w:szCs w:val="32"/>
        </w:rPr>
      </w:pPr>
      <w:r w:rsidRPr="00474B84">
        <w:rPr>
          <w:sz w:val="24"/>
          <w:szCs w:val="32"/>
        </w:rPr>
        <w:t xml:space="preserve">Here are two suggestions regarding temptations of defilement, </w:t>
      </w:r>
      <w:r w:rsidRPr="00474B84">
        <w:rPr>
          <w:b/>
          <w:bCs/>
          <w:i/>
          <w:iCs/>
          <w:sz w:val="24"/>
          <w:szCs w:val="32"/>
        </w:rPr>
        <w:t>exactly when they are happening</w:t>
      </w:r>
      <w:r w:rsidRPr="00474B84">
        <w:rPr>
          <w:sz w:val="24"/>
          <w:szCs w:val="32"/>
        </w:rPr>
        <w:t>. The temptation can be defilement by lust, or judgment of others, or cursing, or anger, or, really, any sin. All sin defiles us,  and the Holy Spirit can cleanse us of all sin and defilement.</w:t>
      </w:r>
    </w:p>
    <w:p w14:paraId="4800AAD0" w14:textId="77777777" w:rsidR="00C06BA8" w:rsidRDefault="00C06BA8" w:rsidP="00C06BA8">
      <w:pPr>
        <w:spacing w:after="0" w:line="300" w:lineRule="auto"/>
        <w:ind w:firstLine="288"/>
        <w:rPr>
          <w:sz w:val="24"/>
          <w:szCs w:val="32"/>
        </w:rPr>
      </w:pPr>
    </w:p>
    <w:p w14:paraId="0168345D" w14:textId="5C7678AF" w:rsidR="00C06BA8" w:rsidRPr="00474B84" w:rsidRDefault="00C06BA8" w:rsidP="00C06BA8">
      <w:pPr>
        <w:spacing w:after="0" w:line="300" w:lineRule="auto"/>
        <w:ind w:firstLine="288"/>
        <w:rPr>
          <w:sz w:val="24"/>
          <w:szCs w:val="32"/>
        </w:rPr>
      </w:pPr>
      <w:r w:rsidRPr="00474B84">
        <w:rPr>
          <w:sz w:val="24"/>
          <w:szCs w:val="32"/>
        </w:rPr>
        <w:t>One thing you may do, once, or many times, is to pray “O Heavenly King” with great fervor and effort.</w:t>
      </w:r>
    </w:p>
    <w:p w14:paraId="15AD756E" w14:textId="77777777" w:rsidR="00C06BA8" w:rsidRPr="00474B84" w:rsidRDefault="00C06BA8" w:rsidP="00C06BA8">
      <w:pPr>
        <w:spacing w:after="0" w:line="300" w:lineRule="auto"/>
        <w:ind w:firstLine="288"/>
        <w:rPr>
          <w:sz w:val="24"/>
          <w:szCs w:val="32"/>
        </w:rPr>
      </w:pPr>
      <w:r w:rsidRPr="00474B84">
        <w:rPr>
          <w:sz w:val="24"/>
          <w:szCs w:val="32"/>
        </w:rPr>
        <w:t xml:space="preserve">Another thing to do is to pray in an abbreviated way to ask the Holy Spirit for cleansing from defilement. Sometimes when we are tempted, it is very difficult to say a long prayer. The temptation comes upon us very quickly, even surprising us, and with great force! And we must pray quickly and with attention! The best prayer in that case is a short prayer. </w:t>
      </w:r>
    </w:p>
    <w:p w14:paraId="60CB15F9" w14:textId="77777777" w:rsidR="00C06BA8" w:rsidRDefault="00C06BA8" w:rsidP="00C06BA8">
      <w:pPr>
        <w:spacing w:after="0" w:line="300" w:lineRule="auto"/>
        <w:ind w:firstLine="288"/>
        <w:rPr>
          <w:sz w:val="24"/>
          <w:szCs w:val="32"/>
        </w:rPr>
      </w:pPr>
    </w:p>
    <w:p w14:paraId="3A7EC5CB" w14:textId="5CA5D436" w:rsidR="00C06BA8" w:rsidRPr="00474B84" w:rsidRDefault="00C06BA8" w:rsidP="00C06BA8">
      <w:pPr>
        <w:spacing w:after="0" w:line="300" w:lineRule="auto"/>
        <w:ind w:firstLine="288"/>
        <w:rPr>
          <w:sz w:val="24"/>
          <w:szCs w:val="32"/>
        </w:rPr>
      </w:pPr>
      <w:r w:rsidRPr="00474B84">
        <w:rPr>
          <w:sz w:val="24"/>
          <w:szCs w:val="32"/>
        </w:rPr>
        <w:t xml:space="preserve">Below is an article from Metropolitan Neophytos of </w:t>
      </w:r>
      <w:proofErr w:type="spellStart"/>
      <w:r w:rsidRPr="00474B84">
        <w:rPr>
          <w:sz w:val="24"/>
          <w:szCs w:val="32"/>
        </w:rPr>
        <w:t>Morphou</w:t>
      </w:r>
      <w:proofErr w:type="spellEnd"/>
      <w:r w:rsidRPr="00474B84">
        <w:rPr>
          <w:sz w:val="24"/>
          <w:szCs w:val="32"/>
        </w:rPr>
        <w:t xml:space="preserve">, Cyprus. This is an excerpt from one of his sermons, and it is something that I try to teach anyone who will listen. As you read the article, note how he was enjoying a beautiful day and suddenly was assaulted with an unclean image. And he fought back in a simple, forthright and even “violent” way. </w:t>
      </w:r>
    </w:p>
    <w:p w14:paraId="0B112B4A" w14:textId="77777777" w:rsidR="00C06BA8" w:rsidRDefault="00C06BA8" w:rsidP="00C06BA8">
      <w:pPr>
        <w:spacing w:after="0" w:line="300" w:lineRule="auto"/>
        <w:ind w:firstLine="288"/>
        <w:rPr>
          <w:sz w:val="24"/>
          <w:szCs w:val="32"/>
        </w:rPr>
      </w:pPr>
    </w:p>
    <w:p w14:paraId="2C76D101" w14:textId="6A16E30C" w:rsidR="00C06BA8" w:rsidRDefault="00C06BA8" w:rsidP="00C06BA8">
      <w:pPr>
        <w:spacing w:after="0" w:line="300" w:lineRule="auto"/>
        <w:ind w:firstLine="288"/>
        <w:rPr>
          <w:sz w:val="24"/>
          <w:szCs w:val="32"/>
        </w:rPr>
      </w:pPr>
      <w:r w:rsidRPr="00474B84">
        <w:rPr>
          <w:sz w:val="24"/>
          <w:szCs w:val="32"/>
        </w:rPr>
        <w:t>The cleansing of the Holy Spirit is really that close to us. Don’t forget this, even when you are overcome by unclean thoughts, and even when you are about to give into these thoughts and perform an unclean action. You can always say this prayer and you can always be rescued from defilement.</w:t>
      </w:r>
    </w:p>
    <w:p w14:paraId="63049A5E" w14:textId="47D9A71B" w:rsidR="00C06BA8" w:rsidRPr="00C06BA8" w:rsidRDefault="00C06BA8" w:rsidP="00C06BA8">
      <w:pPr>
        <w:spacing w:after="0" w:line="300" w:lineRule="auto"/>
        <w:ind w:firstLine="288"/>
        <w:rPr>
          <w:sz w:val="16"/>
          <w:szCs w:val="24"/>
        </w:rPr>
      </w:pPr>
      <w:r w:rsidRPr="00C06BA8">
        <w:rPr>
          <w:sz w:val="16"/>
          <w:szCs w:val="24"/>
        </w:rPr>
        <w:t xml:space="preserve">By Priest Seraphim Holland </w:t>
      </w:r>
    </w:p>
    <w:p w14:paraId="720AD3B4" w14:textId="77777777" w:rsidR="00C06BA8" w:rsidRDefault="00C06BA8" w:rsidP="00C06BA8">
      <w:pPr>
        <w:spacing w:after="0" w:line="300" w:lineRule="auto"/>
        <w:ind w:firstLine="288"/>
        <w:rPr>
          <w:sz w:val="24"/>
          <w:szCs w:val="32"/>
        </w:rPr>
        <w:sectPr w:rsidR="00C06BA8" w:rsidSect="00C06BA8">
          <w:type w:val="continuous"/>
          <w:pgSz w:w="12240" w:h="15840"/>
          <w:pgMar w:top="576" w:right="576" w:bottom="576" w:left="576" w:header="720" w:footer="720" w:gutter="0"/>
          <w:cols w:num="2" w:sep="1" w:space="288"/>
          <w:docGrid w:linePitch="360"/>
        </w:sectPr>
      </w:pPr>
    </w:p>
    <w:p w14:paraId="352E1D01" w14:textId="77777777" w:rsidR="00C06BA8" w:rsidRPr="00474B84" w:rsidRDefault="00C06BA8" w:rsidP="00C06BA8">
      <w:pPr>
        <w:spacing w:after="0" w:line="300" w:lineRule="auto"/>
        <w:ind w:firstLine="288"/>
        <w:rPr>
          <w:sz w:val="24"/>
          <w:szCs w:val="32"/>
        </w:rPr>
      </w:pPr>
    </w:p>
    <w:p w14:paraId="68F1BF45" w14:textId="77777777" w:rsidR="00C06BA8" w:rsidRDefault="00C06BA8">
      <w:pPr>
        <w:spacing w:after="0" w:line="300" w:lineRule="auto"/>
        <w:ind w:firstLine="360"/>
        <w:rPr>
          <w:sz w:val="24"/>
          <w:szCs w:val="24"/>
        </w:rPr>
      </w:pPr>
      <w:r>
        <w:rPr>
          <w:sz w:val="24"/>
          <w:szCs w:val="24"/>
        </w:rPr>
        <w:br w:type="page"/>
      </w:r>
    </w:p>
    <w:p w14:paraId="0B617E9B" w14:textId="77777777" w:rsidR="00C06BA8" w:rsidRDefault="00C06BA8" w:rsidP="00C06BA8">
      <w:pPr>
        <w:spacing w:line="300" w:lineRule="auto"/>
        <w:rPr>
          <w:sz w:val="24"/>
          <w:szCs w:val="24"/>
        </w:rPr>
        <w:sectPr w:rsidR="00C06BA8" w:rsidSect="00C06BA8">
          <w:type w:val="continuous"/>
          <w:pgSz w:w="12240" w:h="15840"/>
          <w:pgMar w:top="576" w:right="576" w:bottom="576" w:left="576" w:header="720" w:footer="720" w:gutter="0"/>
          <w:cols w:space="720"/>
          <w:docGrid w:linePitch="360"/>
        </w:sectPr>
      </w:pPr>
    </w:p>
    <w:p w14:paraId="653CE3D6" w14:textId="6E630CDF" w:rsidR="00C06BA8" w:rsidRPr="003C2D1D" w:rsidRDefault="00C06BA8" w:rsidP="00C06BA8">
      <w:pPr>
        <w:spacing w:line="300" w:lineRule="auto"/>
        <w:rPr>
          <w:sz w:val="24"/>
          <w:szCs w:val="24"/>
        </w:rPr>
      </w:pPr>
      <w:r w:rsidRPr="00E65614">
        <w:rPr>
          <w:sz w:val="24"/>
          <w:szCs w:val="24"/>
        </w:rPr>
        <w:lastRenderedPageBreak/>
        <w:t xml:space="preserve">From </w:t>
      </w:r>
      <w:r w:rsidRPr="003C2D1D">
        <w:rPr>
          <w:sz w:val="24"/>
          <w:szCs w:val="24"/>
        </w:rPr>
        <w:t xml:space="preserve">Without Being Crucified, We Will Not Be Resurrected, We Will Not Be Glorified, Met Neophytos of </w:t>
      </w:r>
      <w:proofErr w:type="spellStart"/>
      <w:r w:rsidRPr="003C2D1D">
        <w:rPr>
          <w:sz w:val="24"/>
          <w:szCs w:val="24"/>
        </w:rPr>
        <w:t>Morphou</w:t>
      </w:r>
      <w:proofErr w:type="spellEnd"/>
      <w:r w:rsidRPr="003C2D1D">
        <w:rPr>
          <w:sz w:val="24"/>
          <w:szCs w:val="24"/>
        </w:rPr>
        <w:t>, Pp 128-241</w:t>
      </w:r>
      <w:r w:rsidRPr="00E65614">
        <w:rPr>
          <w:sz w:val="24"/>
          <w:szCs w:val="24"/>
        </w:rPr>
        <w:t>:</w:t>
      </w:r>
    </w:p>
    <w:p w14:paraId="6BFD65BA" w14:textId="77777777" w:rsidR="00C06BA8" w:rsidRPr="00474B84" w:rsidRDefault="00C06BA8" w:rsidP="00C06BA8">
      <w:pPr>
        <w:spacing w:after="0" w:line="300" w:lineRule="auto"/>
        <w:ind w:left="432" w:right="432" w:firstLine="288"/>
        <w:rPr>
          <w:sz w:val="24"/>
          <w:szCs w:val="32"/>
        </w:rPr>
      </w:pPr>
      <w:r w:rsidRPr="00474B84">
        <w:rPr>
          <w:sz w:val="24"/>
          <w:szCs w:val="32"/>
        </w:rPr>
        <w:t>... Yesterday we celebrated a Liturgy,  so magnificent, glorious. We rejoiced, and our Elder rejoiced...</w:t>
      </w:r>
    </w:p>
    <w:p w14:paraId="47A19985" w14:textId="77777777" w:rsidR="00C06BA8" w:rsidRDefault="00C06BA8" w:rsidP="00C06BA8">
      <w:pPr>
        <w:spacing w:after="0" w:line="300" w:lineRule="auto"/>
        <w:ind w:left="432" w:right="432" w:firstLine="288"/>
        <w:rPr>
          <w:sz w:val="24"/>
          <w:szCs w:val="32"/>
        </w:rPr>
      </w:pPr>
    </w:p>
    <w:p w14:paraId="73347A5E" w14:textId="1D43A870" w:rsidR="00C06BA8" w:rsidRPr="00474B84" w:rsidRDefault="00C06BA8" w:rsidP="00C06BA8">
      <w:pPr>
        <w:spacing w:after="0" w:line="300" w:lineRule="auto"/>
        <w:ind w:left="432" w:right="432" w:firstLine="288"/>
        <w:rPr>
          <w:sz w:val="24"/>
          <w:szCs w:val="32"/>
        </w:rPr>
      </w:pPr>
      <w:r w:rsidRPr="00474B84">
        <w:rPr>
          <w:sz w:val="24"/>
          <w:szCs w:val="32"/>
        </w:rPr>
        <w:t xml:space="preserve">In the afternoon we ate tasty eggplants, and once I rested at six thirty with our deacon and our future deacon George, we headed towards the area of St Nicholas of </w:t>
      </w:r>
      <w:proofErr w:type="spellStart"/>
      <w:r w:rsidRPr="00474B84">
        <w:rPr>
          <w:sz w:val="24"/>
          <w:szCs w:val="32"/>
        </w:rPr>
        <w:t>Orounta</w:t>
      </w:r>
      <w:proofErr w:type="spellEnd"/>
      <w:r w:rsidRPr="00474B84">
        <w:rPr>
          <w:sz w:val="24"/>
          <w:szCs w:val="32"/>
        </w:rPr>
        <w:t>.</w:t>
      </w:r>
    </w:p>
    <w:p w14:paraId="03F236B2" w14:textId="77777777" w:rsidR="00C06BA8" w:rsidRDefault="00C06BA8" w:rsidP="00C06BA8">
      <w:pPr>
        <w:spacing w:after="0" w:line="300" w:lineRule="auto"/>
        <w:ind w:left="432" w:right="432" w:firstLine="288"/>
        <w:rPr>
          <w:sz w:val="24"/>
          <w:szCs w:val="32"/>
        </w:rPr>
      </w:pPr>
    </w:p>
    <w:p w14:paraId="3F475445" w14:textId="1D8B4C13" w:rsidR="00C06BA8" w:rsidRPr="00474B84" w:rsidRDefault="00C06BA8" w:rsidP="00C06BA8">
      <w:pPr>
        <w:spacing w:after="0" w:line="300" w:lineRule="auto"/>
        <w:ind w:left="432" w:right="432" w:firstLine="288"/>
        <w:rPr>
          <w:sz w:val="24"/>
          <w:szCs w:val="32"/>
        </w:rPr>
      </w:pPr>
      <w:r w:rsidRPr="00474B84">
        <w:rPr>
          <w:sz w:val="24"/>
          <w:szCs w:val="32"/>
        </w:rPr>
        <w:t>We passed along a certain road where someone had once told me: "You know, in such and such a farm of shepherds (there are farms in that area), I saw two people who were committing a sin."</w:t>
      </w:r>
    </w:p>
    <w:p w14:paraId="02ADDF28" w14:textId="77777777" w:rsidR="00C06BA8" w:rsidRDefault="00C06BA8" w:rsidP="00C06BA8">
      <w:pPr>
        <w:spacing w:after="0" w:line="300" w:lineRule="auto"/>
        <w:ind w:left="432" w:right="432" w:firstLine="288"/>
        <w:rPr>
          <w:sz w:val="24"/>
          <w:szCs w:val="32"/>
        </w:rPr>
      </w:pPr>
    </w:p>
    <w:p w14:paraId="2E78B91A" w14:textId="7E28EA35" w:rsidR="00C06BA8" w:rsidRPr="00474B84" w:rsidRDefault="00C06BA8" w:rsidP="00C06BA8">
      <w:pPr>
        <w:spacing w:after="0" w:line="300" w:lineRule="auto"/>
        <w:ind w:left="432" w:right="432" w:firstLine="288"/>
        <w:rPr>
          <w:sz w:val="24"/>
          <w:szCs w:val="32"/>
        </w:rPr>
      </w:pPr>
      <w:r w:rsidRPr="00474B84">
        <w:rPr>
          <w:sz w:val="24"/>
          <w:szCs w:val="32"/>
        </w:rPr>
        <w:t xml:space="preserve">He told me that when I was a hieromonk, and I took it as hearsay. How many things don't we hear! But, for temptation to try me, whether I am watchful, whether I have "watchful mind, chaste thought, a sober heart" [from the Compline service], when we were passing and I saw the farm, I heard inside of me: "do you remember what that shepherd told you, what vulgarity he saw in there?" And my mind started imagining and conjecturing. Then I called on the </w:t>
      </w:r>
      <w:r w:rsidRPr="00474B84">
        <w:rPr>
          <w:b/>
          <w:bCs/>
          <w:i/>
          <w:iCs/>
          <w:sz w:val="24"/>
          <w:szCs w:val="32"/>
        </w:rPr>
        <w:t xml:space="preserve">Holy Spirit: Holy Spirit, Spirit of Truth, cleanse me! </w:t>
      </w:r>
      <w:r w:rsidRPr="00474B84">
        <w:rPr>
          <w:sz w:val="24"/>
          <w:szCs w:val="32"/>
        </w:rPr>
        <w:t>And again, and again, I said it 6 or 7 times, and immediately my imagination was cleansed. Do you understand? But it existed stored inside of me as a memory, as hearsay, when I never saw anything, someone just told me.</w:t>
      </w:r>
    </w:p>
    <w:p w14:paraId="0DE6FC60" w14:textId="77777777" w:rsidR="00C06BA8" w:rsidRDefault="00C06BA8" w:rsidP="00C06BA8">
      <w:pPr>
        <w:spacing w:after="0" w:line="300" w:lineRule="auto"/>
        <w:ind w:left="432" w:right="432" w:firstLine="288"/>
        <w:rPr>
          <w:sz w:val="24"/>
          <w:szCs w:val="32"/>
        </w:rPr>
      </w:pPr>
    </w:p>
    <w:p w14:paraId="6861F2B5" w14:textId="6356A439" w:rsidR="00C06BA8" w:rsidRPr="00474B84" w:rsidRDefault="00C06BA8" w:rsidP="00C06BA8">
      <w:pPr>
        <w:spacing w:after="0" w:line="300" w:lineRule="auto"/>
        <w:ind w:left="432" w:right="432" w:firstLine="288"/>
        <w:rPr>
          <w:sz w:val="24"/>
          <w:szCs w:val="32"/>
        </w:rPr>
      </w:pPr>
      <w:r w:rsidRPr="00474B84">
        <w:rPr>
          <w:sz w:val="24"/>
          <w:szCs w:val="32"/>
        </w:rPr>
        <w:t xml:space="preserve">But do you see how our defiled self keeps these things, and when it presented them to </w:t>
      </w:r>
      <w:r w:rsidRPr="00474B84">
        <w:rPr>
          <w:sz w:val="24"/>
          <w:szCs w:val="32"/>
        </w:rPr>
        <w:t>me? At a time when I was joyful, I had served Liturgy, I had communed, I ate the eggplants, I slept, I awoke, I entered the car as a bishop, and immediately imagination or fantasy which is one of the five senses of the soul, was activated.</w:t>
      </w:r>
    </w:p>
    <w:p w14:paraId="6D9A9F84" w14:textId="77777777" w:rsidR="00C06BA8" w:rsidRDefault="00C06BA8" w:rsidP="00C06BA8">
      <w:pPr>
        <w:spacing w:after="0" w:line="300" w:lineRule="auto"/>
        <w:ind w:left="432" w:right="432" w:firstLine="288"/>
        <w:rPr>
          <w:sz w:val="24"/>
          <w:szCs w:val="32"/>
        </w:rPr>
      </w:pPr>
    </w:p>
    <w:p w14:paraId="10A908E9" w14:textId="716C94F0" w:rsidR="00C06BA8" w:rsidRPr="00474B84" w:rsidRDefault="00C06BA8" w:rsidP="00C06BA8">
      <w:pPr>
        <w:spacing w:after="0" w:line="300" w:lineRule="auto"/>
        <w:ind w:left="432" w:right="432" w:firstLine="288"/>
        <w:rPr>
          <w:sz w:val="24"/>
          <w:szCs w:val="32"/>
        </w:rPr>
      </w:pPr>
      <w:r w:rsidRPr="00474B84">
        <w:rPr>
          <w:sz w:val="24"/>
          <w:szCs w:val="32"/>
        </w:rPr>
        <w:t>Let's see what my guardian angel said to me: "Shall we now see, Neophytos, what kind of feast you celebrated? Was it only for the beautiful hymns that your deacons and chanters sang, or do you know how to cleanse your heart of memories, imaginations, desires, and thoughts?" Glory to God, alone we can't do it: "without Me ye can do nothing". (John 15:5) The Holy Spirit, however, Whom I have loved perhaps since child-hood, can. And our holy Elders helped us to love It more and then to learn how It is activated, how it "</w:t>
      </w:r>
      <w:proofErr w:type="spellStart"/>
      <w:r w:rsidRPr="00474B84">
        <w:rPr>
          <w:sz w:val="24"/>
          <w:szCs w:val="32"/>
        </w:rPr>
        <w:t>startari</w:t>
      </w:r>
      <w:proofErr w:type="spellEnd"/>
      <w:r w:rsidRPr="00474B84">
        <w:rPr>
          <w:sz w:val="24"/>
          <w:szCs w:val="32"/>
        </w:rPr>
        <w:t>" [slang from the English word "start", to activate], and the engine of the Holy Spirit begins to work as soon as you call upon It.</w:t>
      </w:r>
    </w:p>
    <w:p w14:paraId="25F78303" w14:textId="77777777" w:rsidR="00C06BA8" w:rsidRDefault="00C06BA8" w:rsidP="00C06BA8">
      <w:pPr>
        <w:spacing w:after="0" w:line="300" w:lineRule="auto"/>
        <w:ind w:left="432" w:right="432" w:firstLine="288"/>
        <w:rPr>
          <w:sz w:val="24"/>
          <w:szCs w:val="32"/>
        </w:rPr>
      </w:pPr>
    </w:p>
    <w:p w14:paraId="3FC78F7D" w14:textId="5FE66D2F" w:rsidR="00C06BA8" w:rsidRPr="00474B84" w:rsidRDefault="00C06BA8" w:rsidP="00C06BA8">
      <w:pPr>
        <w:spacing w:after="0" w:line="300" w:lineRule="auto"/>
        <w:ind w:left="432" w:right="432" w:firstLine="288"/>
        <w:rPr>
          <w:sz w:val="24"/>
          <w:szCs w:val="32"/>
        </w:rPr>
      </w:pPr>
      <w:r w:rsidRPr="00474B84">
        <w:rPr>
          <w:sz w:val="24"/>
          <w:szCs w:val="32"/>
        </w:rPr>
        <w:t xml:space="preserve">That's why I ask you, beloved, to engage in this activity. I just confessed. Whenever you see whatever disturbs your heart: it can be anger, it can be jealousy, you can see some-one who once said a bitter word to you, immediately prevent the thought from taking root, because it will get stronger and you will have a harder time with it. But pray immediately with watchful mind: </w:t>
      </w:r>
      <w:r w:rsidRPr="00474B84">
        <w:rPr>
          <w:b/>
          <w:bCs/>
          <w:i/>
          <w:iCs/>
          <w:sz w:val="24"/>
          <w:szCs w:val="32"/>
        </w:rPr>
        <w:t>Holy Spirit, Spirit of Truth, cleanse me!</w:t>
      </w:r>
      <w:r w:rsidRPr="00474B84">
        <w:rPr>
          <w:sz w:val="24"/>
          <w:szCs w:val="32"/>
        </w:rPr>
        <w:t xml:space="preserve"> And I suggest that you find some time every day to say a few times: "O Heavenly King..." slowly, nicely, as St </w:t>
      </w:r>
      <w:proofErr w:type="spellStart"/>
      <w:r w:rsidRPr="00474B84">
        <w:rPr>
          <w:sz w:val="24"/>
          <w:szCs w:val="32"/>
        </w:rPr>
        <w:t>Evmenios</w:t>
      </w:r>
      <w:proofErr w:type="spellEnd"/>
      <w:r w:rsidRPr="00474B84">
        <w:rPr>
          <w:sz w:val="24"/>
          <w:szCs w:val="32"/>
        </w:rPr>
        <w:t xml:space="preserve"> used to say: "nicely, nicely, nicely!" And may every word enter into you.</w:t>
      </w:r>
    </w:p>
    <w:p w14:paraId="65D874C4" w14:textId="77777777" w:rsidR="00C06BA8" w:rsidRPr="00474B84" w:rsidRDefault="00C06BA8" w:rsidP="00C06BA8">
      <w:pPr>
        <w:spacing w:after="0" w:line="300" w:lineRule="auto"/>
        <w:ind w:left="432" w:right="432" w:firstLine="288"/>
        <w:rPr>
          <w:sz w:val="24"/>
          <w:szCs w:val="32"/>
        </w:rPr>
      </w:pPr>
      <w:r w:rsidRPr="00474B84">
        <w:rPr>
          <w:sz w:val="24"/>
          <w:szCs w:val="32"/>
        </w:rPr>
        <w:lastRenderedPageBreak/>
        <w:t>That way, when you call upon Him, He will be "stored in the memory of your hard drive", and immediately It will be activated and will cleanse. David, who wrote the Psalter, and whom we love very much, says, brothers and sisters: "from my secret sins cleanse me." (Psalm 18:11)</w:t>
      </w:r>
    </w:p>
    <w:p w14:paraId="2B664C2B" w14:textId="77777777" w:rsidR="00C06BA8" w:rsidRDefault="00C06BA8" w:rsidP="00C06BA8">
      <w:pPr>
        <w:spacing w:after="0" w:line="300" w:lineRule="auto"/>
        <w:ind w:left="432" w:right="432" w:firstLine="288"/>
        <w:rPr>
          <w:sz w:val="24"/>
          <w:szCs w:val="32"/>
        </w:rPr>
      </w:pPr>
    </w:p>
    <w:p w14:paraId="3C04728C" w14:textId="2369C2E3" w:rsidR="00C06BA8" w:rsidRPr="00474B84" w:rsidRDefault="00C06BA8" w:rsidP="00C06BA8">
      <w:pPr>
        <w:spacing w:after="0" w:line="300" w:lineRule="auto"/>
        <w:ind w:left="432" w:right="432" w:firstLine="288"/>
        <w:rPr>
          <w:sz w:val="24"/>
          <w:szCs w:val="32"/>
        </w:rPr>
      </w:pPr>
      <w:r w:rsidRPr="00474B84">
        <w:rPr>
          <w:sz w:val="24"/>
          <w:szCs w:val="32"/>
        </w:rPr>
        <w:t xml:space="preserve">You see? David lived 1000 years before Christ, he was of the Old Testament, and he was concerned about how to cleanse himself from hidden passions. The obvious things we find </w:t>
      </w:r>
      <w:proofErr w:type="spellStart"/>
      <w:r w:rsidRPr="00474B84">
        <w:rPr>
          <w:sz w:val="24"/>
          <w:szCs w:val="32"/>
        </w:rPr>
        <w:t>eas-ily</w:t>
      </w:r>
      <w:proofErr w:type="spellEnd"/>
      <w:r w:rsidRPr="00474B84">
        <w:rPr>
          <w:sz w:val="24"/>
          <w:szCs w:val="32"/>
        </w:rPr>
        <w:t>, we see them in front of us; but we have hidden things, old things, that we haven't confessed, that we haven't repented of. And when they come to our memory, it's the opportunity of our life to repent, to erase them.</w:t>
      </w:r>
    </w:p>
    <w:p w14:paraId="11AB3B8E" w14:textId="77777777" w:rsidR="00C06BA8" w:rsidRPr="00474B84" w:rsidRDefault="00C06BA8" w:rsidP="00C06BA8">
      <w:pPr>
        <w:spacing w:after="0" w:line="300" w:lineRule="auto"/>
        <w:ind w:left="432" w:right="432" w:firstLine="288"/>
        <w:rPr>
          <w:sz w:val="24"/>
          <w:szCs w:val="32"/>
        </w:rPr>
      </w:pPr>
    </w:p>
    <w:p w14:paraId="71187021" w14:textId="77777777" w:rsidR="00C06BA8" w:rsidRPr="00474B84" w:rsidRDefault="00C06BA8" w:rsidP="00C06BA8">
      <w:pPr>
        <w:spacing w:after="0" w:line="300" w:lineRule="auto"/>
        <w:ind w:left="432" w:right="432" w:firstLine="288"/>
        <w:rPr>
          <w:sz w:val="24"/>
          <w:szCs w:val="32"/>
        </w:rPr>
      </w:pPr>
      <w:r w:rsidRPr="00474B84">
        <w:rPr>
          <w:sz w:val="24"/>
          <w:szCs w:val="32"/>
        </w:rPr>
        <w:t xml:space="preserve">If I hadn't done that yesterday, holy Reader, do you know what would have happened? I would have found that vulgar imagination in front of me after death, the demons would have yelled it at me. Do you hear? "Do you remember, pseudo-Neophytos, when you were returning from </w:t>
      </w:r>
      <w:proofErr w:type="spellStart"/>
      <w:r w:rsidRPr="00474B84">
        <w:rPr>
          <w:sz w:val="24"/>
          <w:szCs w:val="32"/>
        </w:rPr>
        <w:t>Mavrovouni</w:t>
      </w:r>
      <w:proofErr w:type="spellEnd"/>
      <w:r w:rsidRPr="00474B84">
        <w:rPr>
          <w:sz w:val="24"/>
          <w:szCs w:val="32"/>
        </w:rPr>
        <w:t xml:space="preserve"> and we brought you that old imagination and you didn't struggle against it, you didn't repel it, but you entertained it?" Nothing gets </w:t>
      </w:r>
      <w:r w:rsidRPr="00474B84">
        <w:rPr>
          <w:sz w:val="24"/>
          <w:szCs w:val="32"/>
        </w:rPr>
        <w:t>erased... only the Holy Spirit can. That's why Christ says in the Gospel: "Without Me ye can do nothing." (John 15:5)</w:t>
      </w:r>
    </w:p>
    <w:p w14:paraId="51928F02" w14:textId="77777777" w:rsidR="00C06BA8" w:rsidRPr="00474B84" w:rsidRDefault="00C06BA8" w:rsidP="00C06BA8">
      <w:pPr>
        <w:spacing w:after="0" w:line="300" w:lineRule="auto"/>
        <w:ind w:left="432" w:right="432" w:firstLine="288"/>
        <w:rPr>
          <w:sz w:val="24"/>
          <w:szCs w:val="32"/>
        </w:rPr>
      </w:pPr>
    </w:p>
    <w:p w14:paraId="7E8524A7" w14:textId="77777777" w:rsidR="00C06BA8" w:rsidRPr="00474B84" w:rsidRDefault="00C06BA8" w:rsidP="00C06BA8">
      <w:pPr>
        <w:spacing w:after="0" w:line="300" w:lineRule="auto"/>
        <w:ind w:left="432" w:right="432" w:firstLine="288"/>
        <w:rPr>
          <w:sz w:val="24"/>
          <w:szCs w:val="32"/>
        </w:rPr>
      </w:pPr>
      <w:r w:rsidRPr="00474B84">
        <w:rPr>
          <w:sz w:val="24"/>
          <w:szCs w:val="32"/>
        </w:rPr>
        <w:t>Now, if you don't do this work of cleansing, as the saints say, first a turmoil will come into our hearts, then distress, and then fear, much fear. You see what's happening these last years with fear, how much they've taken advantage of it? And after fear - - if we don't manage to drive it away - will come panic, terror; and a chaotic state inside of us. We won't know which way is up, we'll blame everyone, but the problem will be us.</w:t>
      </w:r>
    </w:p>
    <w:p w14:paraId="7E292446" w14:textId="77777777" w:rsidR="00C06BA8" w:rsidRDefault="00C06BA8" w:rsidP="00C06BA8">
      <w:pPr>
        <w:spacing w:after="0" w:line="300" w:lineRule="auto"/>
        <w:ind w:left="432" w:right="432" w:firstLine="288"/>
        <w:rPr>
          <w:sz w:val="24"/>
          <w:szCs w:val="32"/>
        </w:rPr>
      </w:pPr>
    </w:p>
    <w:p w14:paraId="54DC0E35" w14:textId="180475D5" w:rsidR="00C06BA8" w:rsidRPr="00474B84" w:rsidRDefault="00C06BA8" w:rsidP="00C06BA8">
      <w:pPr>
        <w:spacing w:after="0" w:line="300" w:lineRule="auto"/>
        <w:ind w:left="432" w:right="432" w:firstLine="288"/>
        <w:rPr>
          <w:sz w:val="24"/>
          <w:szCs w:val="32"/>
        </w:rPr>
      </w:pPr>
      <w:r w:rsidRPr="00474B84">
        <w:rPr>
          <w:sz w:val="24"/>
          <w:szCs w:val="32"/>
        </w:rPr>
        <w:t>That's why I plead with you to constantly talk to the Holy Spirit, to say the "O Heavenly King..." a few times each day, slowly and nicely, and say it humbly, just loud enough for the ear to hear it... that's how the senses of the body are also sanctified. And when anything from the past comes, or from the present that disturbs you, that creates a problem either of thoughts, or desires, or anger, immediately call upon the Holy Spirit and It will cleanse, It will sanctify. That way, when our soul goes before our Lord, it will have a good defense before His dread judgment seat.</w:t>
      </w:r>
    </w:p>
    <w:p w14:paraId="3642A673" w14:textId="77777777" w:rsidR="00C06BA8" w:rsidRDefault="00C06BA8" w:rsidP="00C06BA8">
      <w:pPr>
        <w:spacing w:line="300" w:lineRule="auto"/>
        <w:ind w:left="432" w:right="432"/>
        <w:rPr>
          <w:sz w:val="28"/>
          <w:szCs w:val="28"/>
        </w:rPr>
        <w:sectPr w:rsidR="00C06BA8" w:rsidSect="00D159AE">
          <w:type w:val="continuous"/>
          <w:pgSz w:w="12240" w:h="15840"/>
          <w:pgMar w:top="576" w:right="576" w:bottom="576" w:left="576" w:header="720" w:footer="720" w:gutter="0"/>
          <w:cols w:num="2" w:sep="1" w:space="288"/>
          <w:docGrid w:linePitch="360"/>
        </w:sectPr>
      </w:pPr>
    </w:p>
    <w:p w14:paraId="1919E4B1" w14:textId="77777777" w:rsidR="00C06BA8" w:rsidRPr="003C2D1D" w:rsidRDefault="00C06BA8" w:rsidP="00C06BA8">
      <w:pPr>
        <w:spacing w:line="300" w:lineRule="auto"/>
        <w:ind w:left="432" w:right="432"/>
        <w:rPr>
          <w:sz w:val="28"/>
          <w:szCs w:val="28"/>
        </w:rPr>
      </w:pPr>
    </w:p>
    <w:p w14:paraId="0E5C7EE3" w14:textId="77777777" w:rsidR="00C06BA8" w:rsidRDefault="00C06BA8" w:rsidP="00C06BA8">
      <w:hyperlink r:id="rId7" w:history="1">
        <w:r w:rsidRPr="00276729">
          <w:rPr>
            <w:rStyle w:val="Hyperlink"/>
          </w:rPr>
          <w:t>http://www.orthodox.net/articles/ask-the-holy-spirit-for-cleansing-at-any-time.docx</w:t>
        </w:r>
      </w:hyperlink>
      <w:r>
        <w:t xml:space="preserve"> </w:t>
      </w:r>
    </w:p>
    <w:p w14:paraId="0D7C806B" w14:textId="77777777" w:rsidR="00C06BA8" w:rsidRDefault="00C06BA8" w:rsidP="00C06BA8">
      <w:hyperlink r:id="rId8" w:history="1">
        <w:r w:rsidRPr="00276729">
          <w:rPr>
            <w:rStyle w:val="Hyperlink"/>
          </w:rPr>
          <w:t>http://www.orthodox.net/articles/ask-the-holy-spirit-for-cleansing-at-any-time.pdf</w:t>
        </w:r>
      </w:hyperlink>
      <w:r>
        <w:t xml:space="preserve">   </w:t>
      </w:r>
    </w:p>
    <w:p w14:paraId="7C5733F4" w14:textId="77777777" w:rsidR="00C06BA8" w:rsidRDefault="00C06BA8" w:rsidP="00C06BA8">
      <w:pPr>
        <w:spacing w:after="0"/>
        <w:ind w:left="720" w:right="720"/>
      </w:pPr>
      <w:r>
        <w:t>This article is also embedded in a “</w:t>
      </w:r>
      <w:hyperlink r:id="rId9" w:history="1">
        <w:r w:rsidRPr="00C06BA8">
          <w:rPr>
            <w:rStyle w:val="Hyperlink"/>
          </w:rPr>
          <w:t>Prayers for Purity</w:t>
        </w:r>
      </w:hyperlink>
      <w:r>
        <w:t xml:space="preserve">” booklet. If the reader has any troubles with impurity, especially sexual impurity, get this booklet, and USE it! </w:t>
      </w:r>
    </w:p>
    <w:p w14:paraId="7C24C176" w14:textId="77777777" w:rsidR="00D159AE" w:rsidRDefault="00C06BA8" w:rsidP="00D159AE">
      <w:pPr>
        <w:spacing w:after="0"/>
        <w:ind w:left="720" w:right="720"/>
      </w:pPr>
      <w:r>
        <w:t xml:space="preserve">Booklet:  </w:t>
      </w:r>
      <w:hyperlink r:id="rId10" w:history="1">
        <w:r w:rsidRPr="00276729">
          <w:rPr>
            <w:rStyle w:val="Hyperlink"/>
          </w:rPr>
          <w:t>http://www.orthodox.net/trebnic/prayers-for-purity-large-font-booklet.pdf</w:t>
        </w:r>
      </w:hyperlink>
    </w:p>
    <w:p w14:paraId="3E123F1B" w14:textId="01322792" w:rsidR="00D159AE" w:rsidRDefault="00D159AE" w:rsidP="00D159AE">
      <w:pPr>
        <w:spacing w:after="0"/>
        <w:ind w:left="720" w:right="720"/>
      </w:pPr>
      <w:r w:rsidRPr="00D159AE">
        <w:rPr>
          <w:i/>
        </w:rPr>
        <w:t>Large Font:</w:t>
      </w:r>
      <w:r>
        <w:rPr>
          <w:sz w:val="28"/>
          <w:szCs w:val="28"/>
        </w:rPr>
        <w:t xml:space="preserve"> </w:t>
      </w:r>
      <w:hyperlink r:id="rId11" w:history="1">
        <w:r w:rsidRPr="00276729">
          <w:rPr>
            <w:rStyle w:val="Hyperlink"/>
          </w:rPr>
          <w:t>http://www.orthodox.net/trebnic/prayers-for-purity-large-font.doc</w:t>
        </w:r>
      </w:hyperlink>
      <w:r>
        <w:t xml:space="preserve"> </w:t>
      </w:r>
    </w:p>
    <w:p w14:paraId="74D8A21D" w14:textId="77777777" w:rsidR="00862E01" w:rsidRPr="00DD4BC8" w:rsidRDefault="00862E01" w:rsidP="00D159AE">
      <w:pPr>
        <w:pStyle w:val="a-favorite"/>
      </w:pPr>
    </w:p>
    <w:sectPr w:rsidR="00862E01" w:rsidRPr="00DD4BC8" w:rsidSect="00C06BA8">
      <w:type w:val="continuous"/>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13AC9" w14:textId="77777777" w:rsidR="00085375" w:rsidRDefault="00085375" w:rsidP="00DD4BC8">
      <w:pPr>
        <w:spacing w:line="240" w:lineRule="auto"/>
      </w:pPr>
      <w:r>
        <w:separator/>
      </w:r>
    </w:p>
  </w:endnote>
  <w:endnote w:type="continuationSeparator" w:id="0">
    <w:p w14:paraId="7E8B06F3" w14:textId="77777777" w:rsidR="00085375" w:rsidRDefault="00085375"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E82F" w14:textId="315A957A"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C77F4C">
      <w:rPr>
        <w:b/>
        <w:bCs/>
        <w:noProof/>
      </w:rPr>
      <w:t>C:\Dropbox\www\orthodox.net\articles\ask-the-holy-spirit-for-cleansing-at-any-time.docx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96ED3" w14:textId="77777777" w:rsidR="00085375" w:rsidRDefault="00085375" w:rsidP="00DD4BC8">
      <w:pPr>
        <w:spacing w:line="240" w:lineRule="auto"/>
      </w:pPr>
      <w:r>
        <w:separator/>
      </w:r>
    </w:p>
  </w:footnote>
  <w:footnote w:type="continuationSeparator" w:id="0">
    <w:p w14:paraId="2B3302B9" w14:textId="77777777" w:rsidR="00085375" w:rsidRDefault="00085375"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02A8746-EF9C-4D4D-AC78-04E237C63613}"/>
    <w:docVar w:name="dgnword-drafile" w:val="C:\Users\serap\AppData\Local\Temp\dra3269.tmp"/>
    <w:docVar w:name="dgnword-eventsink" w:val="1858078133488"/>
  </w:docVars>
  <w:rsids>
    <w:rsidRoot w:val="00C06BA8"/>
    <w:rsid w:val="00085375"/>
    <w:rsid w:val="00336A2B"/>
    <w:rsid w:val="003743A1"/>
    <w:rsid w:val="003D1A93"/>
    <w:rsid w:val="00862E01"/>
    <w:rsid w:val="0087345B"/>
    <w:rsid w:val="008B29F0"/>
    <w:rsid w:val="00AB3AA2"/>
    <w:rsid w:val="00C06BA8"/>
    <w:rsid w:val="00C77F4C"/>
    <w:rsid w:val="00D159AE"/>
    <w:rsid w:val="00DD4BC8"/>
    <w:rsid w:val="00E47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C875D"/>
  <w15:chartTrackingRefBased/>
  <w15:docId w15:val="{B800B57A-7BF2-4664-BB86-9B76F5FC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A8"/>
    <w:pPr>
      <w:spacing w:after="200" w:line="276" w:lineRule="auto"/>
      <w:ind w:firstLine="0"/>
    </w:pPr>
    <w:rPr>
      <w:rFonts w:ascii="Calibri" w:eastAsia="Calibri" w:hAnsi="Calibri" w:cs="Times New Roman"/>
    </w:rPr>
  </w:style>
  <w:style w:type="paragraph" w:styleId="Heading1">
    <w:name w:val="heading 1"/>
    <w:basedOn w:val="Normal"/>
    <w:next w:val="Normal"/>
    <w:link w:val="Heading1Char"/>
    <w:uiPriority w:val="9"/>
    <w:qFormat/>
    <w:rsid w:val="00C06BA8"/>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eastAsia="Times New Roman"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eastAsia="Times New Roman"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eastAsia="Times New Roman"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hAnsi="Arial"/>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hAnsi="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hAnsi="Arial"/>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C06BA8"/>
    <w:rPr>
      <w:rFonts w:ascii="Calibri Light" w:eastAsia="Times New Roman" w:hAnsi="Calibri Light" w:cs="Times New Roman"/>
      <w:b/>
      <w:bCs/>
      <w:kern w:val="32"/>
      <w:sz w:val="32"/>
      <w:szCs w:val="32"/>
    </w:rPr>
  </w:style>
  <w:style w:type="character" w:styleId="Hyperlink">
    <w:name w:val="Hyperlink"/>
    <w:basedOn w:val="DefaultParagraphFont"/>
    <w:uiPriority w:val="99"/>
    <w:unhideWhenUsed/>
    <w:rsid w:val="00C06BA8"/>
    <w:rPr>
      <w:color w:val="0563C1" w:themeColor="hyperlink"/>
      <w:u w:val="single"/>
    </w:rPr>
  </w:style>
  <w:style w:type="character" w:styleId="UnresolvedMention">
    <w:name w:val="Unresolved Mention"/>
    <w:basedOn w:val="DefaultParagraphFont"/>
    <w:uiPriority w:val="99"/>
    <w:semiHidden/>
    <w:unhideWhenUsed/>
    <w:rsid w:val="00C06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articles/ask-the-holy-spirit-for-cleansing-at-any-time.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orthodox.net/articles/ask-the-holy-spirit-for-cleansing-at-any-time.doc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www.orthodox.net/trebnic/prayers-for-purity-large-font.doc" TargetMode="External"/><Relationship Id="rId5" Type="http://schemas.openxmlformats.org/officeDocument/2006/relationships/endnotes" Target="endnotes.xml"/><Relationship Id="rId10" Type="http://schemas.openxmlformats.org/officeDocument/2006/relationships/hyperlink" Target="http://www.orthodox.net/trebnic/prayers-for-purity-large-font-booklet.pdf" TargetMode="External"/><Relationship Id="rId4" Type="http://schemas.openxmlformats.org/officeDocument/2006/relationships/footnotes" Target="footnotes.xml"/><Relationship Id="rId9" Type="http://schemas.openxmlformats.org/officeDocument/2006/relationships/hyperlink" Target="http://www.orthodox.net/trebnic/prayers-for-purity-large-font-bookle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13</TotalTime>
  <Pages>3</Pages>
  <Words>1495</Words>
  <Characters>6942</Characters>
  <Application>Microsoft Office Word</Application>
  <DocSecurity>0</DocSecurity>
  <Lines>216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cp:revision>
  <cp:lastPrinted>2025-06-11T18:22:00Z</cp:lastPrinted>
  <dcterms:created xsi:type="dcterms:W3CDTF">2025-06-11T18:12:00Z</dcterms:created>
  <dcterms:modified xsi:type="dcterms:W3CDTF">2025-06-11T18:25:00Z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