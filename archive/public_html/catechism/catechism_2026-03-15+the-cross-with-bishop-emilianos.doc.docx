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AD5ECA" w14:textId="77777777" w:rsidR="009D69C5" w:rsidRPr="009D69C5" w:rsidRDefault="009D69C5" w:rsidP="009D69C5">
      <w:pPr>
        <w:pStyle w:val="Heading1"/>
        <w:jc w:val="center"/>
        <w:rPr>
          <w:rFonts w:eastAsia="Times New Roman"/>
          <w:color w:val="EE0000"/>
        </w:rPr>
      </w:pPr>
      <w:r w:rsidRPr="009D69C5">
        <w:rPr>
          <w:rFonts w:eastAsia="Times New Roman"/>
          <w:color w:val="EE0000"/>
        </w:rPr>
        <w:t>Catechesis: The cross, with Bishop Emelianos. 2026-03-15</w:t>
      </w:r>
    </w:p>
    <w:p w14:paraId="4B7F4BCC" w14:textId="27B649A5" w:rsidR="009D69C5" w:rsidRDefault="009D69C5" w:rsidP="0043422E">
      <w:pPr>
        <w:pStyle w:val="a-favorite"/>
        <w:rPr>
          <w:b/>
          <w:bCs/>
        </w:rPr>
      </w:pPr>
      <w:r>
        <w:rPr>
          <w:b/>
          <w:bCs/>
        </w:rPr>
        <w:t xml:space="preserve">VIDEO: </w:t>
      </w:r>
      <w:r w:rsidR="00626770" w:rsidRPr="00626770">
        <w:rPr>
          <w:b/>
          <w:bCs/>
        </w:rPr>
        <w:t>https://youtu.be/a-bShM-6448</w:t>
      </w:r>
    </w:p>
    <w:p w14:paraId="06E57FF3" w14:textId="77777777" w:rsidR="009D69C5" w:rsidRDefault="009D69C5" w:rsidP="0043422E">
      <w:pPr>
        <w:pStyle w:val="a-favorite"/>
        <w:rPr>
          <w:b/>
          <w:bCs/>
        </w:rPr>
      </w:pPr>
    </w:p>
    <w:p w14:paraId="3C42D273" w14:textId="73958E41" w:rsidR="009D69C5" w:rsidRDefault="009D69C5" w:rsidP="0043422E">
      <w:pPr>
        <w:pStyle w:val="a-favorite"/>
        <w:rPr>
          <w:b/>
          <w:bCs/>
        </w:rPr>
      </w:pPr>
      <w:r>
        <w:rPr>
          <w:b/>
          <w:bCs/>
        </w:rPr>
        <w:t>Partially edited, close to verbatim transcript</w:t>
      </w:r>
    </w:p>
    <w:p w14:paraId="4BEF225E" w14:textId="4C6546E1" w:rsidR="00626770" w:rsidRDefault="00626770" w:rsidP="00626770">
      <w:pPr>
        <w:pStyle w:val="a-favorite"/>
        <w:rPr>
          <w:b/>
          <w:bCs/>
        </w:rPr>
      </w:pPr>
      <w:hyperlink r:id="rId7" w:history="1">
        <w:r w:rsidRPr="00635EDB">
          <w:rPr>
            <w:rStyle w:val="Hyperlink"/>
            <w:b/>
            <w:bCs/>
          </w:rPr>
          <w:t>http://www.orthodox.net/catechism/catechism_2026-03-15+the-cross-with-bishop-emilianos.doc</w:t>
        </w:r>
      </w:hyperlink>
    </w:p>
    <w:p w14:paraId="30065767" w14:textId="77777777" w:rsidR="00626770" w:rsidRDefault="00626770" w:rsidP="00626770">
      <w:pPr>
        <w:pStyle w:val="a-favorite"/>
        <w:rPr>
          <w:b/>
          <w:bCs/>
        </w:rPr>
      </w:pPr>
      <w:hyperlink r:id="rId8" w:history="1">
        <w:r w:rsidRPr="00635EDB">
          <w:rPr>
            <w:rStyle w:val="Hyperlink"/>
            <w:b/>
            <w:bCs/>
          </w:rPr>
          <w:t>http://www.orthodox.net/catechism/catechism_2026-03-15+the-cross-with-bishop-emilianos.pdf</w:t>
        </w:r>
      </w:hyperlink>
    </w:p>
    <w:p w14:paraId="3402010D" w14:textId="77777777" w:rsidR="00626770" w:rsidRDefault="00626770" w:rsidP="0043422E">
      <w:pPr>
        <w:pStyle w:val="a-favorite"/>
        <w:rPr>
          <w:b/>
          <w:bCs/>
        </w:rPr>
      </w:pPr>
    </w:p>
    <w:p w14:paraId="3CBD0415" w14:textId="77777777" w:rsidR="009D69C5" w:rsidRDefault="009D69C5" w:rsidP="0043422E">
      <w:pPr>
        <w:pStyle w:val="a-favorite"/>
        <w:rPr>
          <w:b/>
          <w:bCs/>
        </w:rPr>
      </w:pPr>
    </w:p>
    <w:p w14:paraId="4ED5DBB5" w14:textId="6A904BE8" w:rsidR="0043422E" w:rsidRPr="0043422E" w:rsidRDefault="0043422E" w:rsidP="0043422E">
      <w:pPr>
        <w:pStyle w:val="a-favorite"/>
        <w:rPr>
          <w:b/>
          <w:bCs/>
        </w:rPr>
      </w:pPr>
      <w:r w:rsidRPr="0043422E">
        <w:rPr>
          <w:b/>
          <w:bCs/>
        </w:rPr>
        <w:t>00:00</w:t>
      </w:r>
    </w:p>
    <w:p w14:paraId="7D5A7CAD" w14:textId="5032B613" w:rsidR="0043422E" w:rsidRPr="0043422E" w:rsidRDefault="009D69C5" w:rsidP="0043422E">
      <w:pPr>
        <w:pStyle w:val="a-favorite"/>
      </w:pPr>
      <w:r w:rsidRPr="009D69C5">
        <w:rPr>
          <w:b/>
          <w:i/>
        </w:rPr>
        <w:t>Fr. Seraphim:</w:t>
      </w:r>
    </w:p>
    <w:p w14:paraId="136DF575" w14:textId="4FB44C4B" w:rsidR="0043422E" w:rsidRPr="0043422E" w:rsidRDefault="0043422E" w:rsidP="0043422E">
      <w:pPr>
        <w:pStyle w:val="a-favorite"/>
      </w:pPr>
      <w:r w:rsidRPr="0043422E">
        <w:t xml:space="preserve"> In the name of the Father, the Son, and the Holy Spirit. Amen. This is Bishop Emilianos. He’s been going to school in the Dallas area, so he’s going to be here for at least two years.</w:t>
      </w:r>
    </w:p>
    <w:p w14:paraId="2C8DB634" w14:textId="77777777" w:rsidR="0043422E" w:rsidRPr="0043422E" w:rsidRDefault="0043422E" w:rsidP="0043422E">
      <w:pPr>
        <w:pStyle w:val="a-favorite"/>
      </w:pPr>
      <w:r w:rsidRPr="0043422E">
        <w:t>So I’m very pleased to have met him and gotten his blessing, and he’s already taught twice and preached twice. So this will be the third catechesis.</w:t>
      </w:r>
    </w:p>
    <w:p w14:paraId="5393A129" w14:textId="77777777" w:rsidR="0043422E" w:rsidRPr="0043422E" w:rsidRDefault="0043422E" w:rsidP="0043422E">
      <w:pPr>
        <w:pStyle w:val="a-favorite"/>
      </w:pPr>
      <w:r w:rsidRPr="0043422E">
        <w:t>Your Grace, I thought we’d talk about the Cross, especially before the Sunday of the Cross, of course, and then anything about the Cross.</w:t>
      </w:r>
    </w:p>
    <w:p w14:paraId="619A8B8B" w14:textId="77777777" w:rsidR="0043422E" w:rsidRPr="0043422E" w:rsidRDefault="0043422E" w:rsidP="0043422E">
      <w:pPr>
        <w:pStyle w:val="a-favorite"/>
      </w:pPr>
      <w:r w:rsidRPr="0043422E">
        <w:t>The Cross is probably the most misunderstood thing among Protestants. For them, all salvation is basically what happened on the Cross.</w:t>
      </w:r>
    </w:p>
    <w:p w14:paraId="00E831AF" w14:textId="77777777" w:rsidR="0043422E" w:rsidRPr="0043422E" w:rsidRDefault="0043422E" w:rsidP="0043422E">
      <w:pPr>
        <w:pStyle w:val="a-favorite"/>
      </w:pPr>
      <w:r w:rsidRPr="0043422E">
        <w:t>And so sometimes there’s a real disconnect when people are talking about the Cross.</w:t>
      </w:r>
    </w:p>
    <w:p w14:paraId="66C6C669" w14:textId="77777777" w:rsidR="0043422E" w:rsidRPr="0043422E" w:rsidRDefault="0043422E" w:rsidP="0043422E">
      <w:pPr>
        <w:pStyle w:val="a-favorite"/>
      </w:pPr>
      <w:r w:rsidRPr="0043422E">
        <w:t>I actually had a person leave the Church because he thought that our teaching about the Cross was heresy.</w:t>
      </w:r>
    </w:p>
    <w:p w14:paraId="634D8581" w14:textId="356272DE" w:rsidR="0043422E" w:rsidRPr="0043422E" w:rsidRDefault="009D69C5" w:rsidP="0043422E">
      <w:pPr>
        <w:pStyle w:val="a-favorite"/>
      </w:pPr>
      <w:r w:rsidRPr="009D69C5">
        <w:rPr>
          <w:b/>
          <w:i/>
        </w:rPr>
        <w:t>Audience:</w:t>
      </w:r>
      <w:r w:rsidR="0043422E" w:rsidRPr="0043422E">
        <w:t>Wow.</w:t>
      </w:r>
    </w:p>
    <w:p w14:paraId="2B506757" w14:textId="3CC1B5CE" w:rsidR="0043422E" w:rsidRPr="0043422E" w:rsidRDefault="009D69C5" w:rsidP="0043422E">
      <w:pPr>
        <w:pStyle w:val="a-favorite"/>
      </w:pPr>
      <w:r w:rsidRPr="009D69C5">
        <w:rPr>
          <w:b/>
          <w:i/>
        </w:rPr>
        <w:t>Fr. Seraphim:</w:t>
      </w:r>
      <w:r w:rsidR="0043422E" w:rsidRPr="0043422E">
        <w:t>Because he liked his teaching about the Cross, which was your standard kind of Protestant.</w:t>
      </w:r>
    </w:p>
    <w:p w14:paraId="46993784" w14:textId="77777777" w:rsidR="0043422E" w:rsidRPr="0043422E" w:rsidRDefault="0043422E" w:rsidP="0043422E">
      <w:pPr>
        <w:pStyle w:val="a-favorite"/>
      </w:pPr>
      <w:r w:rsidRPr="0043422E">
        <w:t>So I don’t know if you know standard Protestant teaching. You might not know it.</w:t>
      </w:r>
    </w:p>
    <w:p w14:paraId="7EF3A4A8" w14:textId="14B160B3" w:rsidR="0043422E" w:rsidRPr="0043422E" w:rsidRDefault="009D69C5" w:rsidP="0043422E">
      <w:pPr>
        <w:pStyle w:val="a-favorite"/>
      </w:pPr>
      <w:r w:rsidRPr="009D69C5">
        <w:rPr>
          <w:b/>
          <w:i/>
        </w:rPr>
        <w:t>Bishop Emilianos:</w:t>
      </w:r>
    </w:p>
    <w:p w14:paraId="6400BBD6" w14:textId="77777777" w:rsidR="0043422E" w:rsidRPr="0043422E" w:rsidRDefault="0043422E" w:rsidP="0043422E">
      <w:pPr>
        <w:pStyle w:val="a-favorite"/>
      </w:pPr>
      <w:r w:rsidRPr="0043422E">
        <w:t>No.</w:t>
      </w:r>
    </w:p>
    <w:p w14:paraId="3D0EA8BA" w14:textId="6E68794C" w:rsidR="0043422E" w:rsidRPr="0043422E" w:rsidRDefault="009D69C5" w:rsidP="0043422E">
      <w:pPr>
        <w:pStyle w:val="a-favorite"/>
      </w:pPr>
      <w:r w:rsidRPr="009D69C5">
        <w:rPr>
          <w:b/>
          <w:i/>
        </w:rPr>
        <w:t>Fr. Seraphim:</w:t>
      </w:r>
      <w:r w:rsidR="0043422E" w:rsidRPr="0043422E">
        <w:t>So if you could summarize it for—</w:t>
      </w:r>
    </w:p>
    <w:p w14:paraId="766BBD0F" w14:textId="77777777" w:rsidR="0043422E" w:rsidRPr="0043422E" w:rsidRDefault="0043422E" w:rsidP="0043422E">
      <w:pPr>
        <w:pStyle w:val="a-favorite"/>
      </w:pPr>
      <w:r w:rsidRPr="0043422E">
        <w:t>Okay.</w:t>
      </w:r>
    </w:p>
    <w:p w14:paraId="1E40F252" w14:textId="77777777" w:rsidR="0043422E" w:rsidRPr="0043422E" w:rsidRDefault="0043422E" w:rsidP="0043422E">
      <w:pPr>
        <w:pStyle w:val="a-favorite"/>
      </w:pPr>
      <w:r w:rsidRPr="0043422E">
        <w:t>He’s had the fortune to not grow up in the sort of cesspool of theology that we have in the West.</w:t>
      </w:r>
    </w:p>
    <w:p w14:paraId="3C9CEFA8" w14:textId="77777777" w:rsidR="0043422E" w:rsidRPr="0043422E" w:rsidRDefault="0043422E" w:rsidP="0043422E">
      <w:pPr>
        <w:pStyle w:val="a-favorite"/>
      </w:pPr>
      <w:r w:rsidRPr="0043422E">
        <w:lastRenderedPageBreak/>
        <w:t>And so the standard kind of teaching about the Cross is the so-called substitutionary atonement.</w:t>
      </w:r>
    </w:p>
    <w:p w14:paraId="6BA2DEE3" w14:textId="77777777" w:rsidR="0043422E" w:rsidRPr="0043422E" w:rsidRDefault="0043422E" w:rsidP="0043422E">
      <w:pPr>
        <w:pStyle w:val="a-favorite"/>
      </w:pPr>
      <w:r w:rsidRPr="0043422E">
        <w:t>And what are the three initials?</w:t>
      </w:r>
    </w:p>
    <w:p w14:paraId="5859F6B6" w14:textId="7B1885BC" w:rsidR="0043422E" w:rsidRPr="0043422E" w:rsidRDefault="009D69C5" w:rsidP="0043422E">
      <w:pPr>
        <w:pStyle w:val="a-favorite"/>
      </w:pPr>
      <w:r w:rsidRPr="009D69C5">
        <w:rPr>
          <w:b/>
          <w:i/>
        </w:rPr>
        <w:t>Audience:</w:t>
      </w:r>
      <w:r w:rsidR="0043422E" w:rsidRPr="0043422E">
        <w:t>PSA.</w:t>
      </w:r>
    </w:p>
    <w:p w14:paraId="43AFAE5F" w14:textId="3902542B" w:rsidR="0043422E" w:rsidRPr="0043422E" w:rsidRDefault="009D69C5" w:rsidP="0043422E">
      <w:pPr>
        <w:pStyle w:val="a-favorite"/>
      </w:pPr>
      <w:r w:rsidRPr="009D69C5">
        <w:rPr>
          <w:b/>
          <w:i/>
        </w:rPr>
        <w:t>Fr. Seraphim:</w:t>
      </w:r>
      <w:r w:rsidR="0043422E" w:rsidRPr="0043422E">
        <w:t>PSA — penal substitutionary atonement.</w:t>
      </w:r>
    </w:p>
    <w:p w14:paraId="45C13F63" w14:textId="77777777" w:rsidR="0043422E" w:rsidRPr="0043422E" w:rsidRDefault="0043422E" w:rsidP="0043422E">
      <w:pPr>
        <w:pStyle w:val="a-favorite"/>
      </w:pPr>
      <w:r w:rsidRPr="0043422E">
        <w:t>The idea is that Jesus Christ, the only-begotten Son of God, becomes man in order to take on all the punishment of mankind, all the sin, because God the Father is just and justice requires punishment for sin.</w:t>
      </w:r>
    </w:p>
    <w:p w14:paraId="21A9A0BE" w14:textId="2AA0C7BC" w:rsidR="0043422E" w:rsidRPr="0043422E" w:rsidRDefault="009D69C5" w:rsidP="0043422E">
      <w:pPr>
        <w:pStyle w:val="a-favorite"/>
      </w:pPr>
      <w:r w:rsidRPr="009D69C5">
        <w:rPr>
          <w:b/>
          <w:i/>
        </w:rPr>
        <w:t>Bishop Emilianos:</w:t>
      </w:r>
    </w:p>
    <w:p w14:paraId="03886275" w14:textId="77777777" w:rsidR="0043422E" w:rsidRPr="0043422E" w:rsidRDefault="0043422E" w:rsidP="0043422E">
      <w:pPr>
        <w:pStyle w:val="a-favorite"/>
      </w:pPr>
      <w:r w:rsidRPr="0043422E">
        <w:t>So there’s no love in it.</w:t>
      </w:r>
    </w:p>
    <w:p w14:paraId="066A4F58" w14:textId="2963BD54" w:rsidR="0043422E" w:rsidRPr="0043422E" w:rsidRDefault="009D69C5" w:rsidP="0043422E">
      <w:pPr>
        <w:pStyle w:val="a-favorite"/>
      </w:pPr>
      <w:r w:rsidRPr="009D69C5">
        <w:rPr>
          <w:b/>
          <w:i/>
        </w:rPr>
        <w:t>Fr. Seraphim:</w:t>
      </w:r>
      <w:r w:rsidR="0043422E" w:rsidRPr="0043422E">
        <w:t>There’s not really love.</w:t>
      </w:r>
    </w:p>
    <w:p w14:paraId="37728583" w14:textId="77777777" w:rsidR="0043422E" w:rsidRPr="0043422E" w:rsidRDefault="0043422E" w:rsidP="0043422E">
      <w:pPr>
        <w:pStyle w:val="a-favorite"/>
      </w:pPr>
      <w:r w:rsidRPr="0043422E">
        <w:t>And it’s a very strange thing because twice, of course, in the Scriptures St. Paul talks about we are reconciled to God from the Cross, right?</w:t>
      </w:r>
    </w:p>
    <w:p w14:paraId="3F78C250" w14:textId="77777777" w:rsidR="0043422E" w:rsidRPr="0043422E" w:rsidRDefault="0043422E" w:rsidP="0043422E">
      <w:pPr>
        <w:pStyle w:val="a-favorite"/>
      </w:pPr>
      <w:r w:rsidRPr="0043422E">
        <w:t>We are reconciled to God on the Cross.</w:t>
      </w:r>
    </w:p>
    <w:p w14:paraId="16C35B18" w14:textId="77777777" w:rsidR="0043422E" w:rsidRPr="0043422E" w:rsidRDefault="0043422E" w:rsidP="0043422E">
      <w:pPr>
        <w:pStyle w:val="a-favorite"/>
      </w:pPr>
      <w:r w:rsidRPr="0043422E">
        <w:t>But their teaching would be that God gets reconciled to us because of what Christ did on the Cross.</w:t>
      </w:r>
    </w:p>
    <w:p w14:paraId="5F8A6E00" w14:textId="77777777" w:rsidR="0043422E" w:rsidRPr="0043422E" w:rsidRDefault="0043422E" w:rsidP="0043422E">
      <w:pPr>
        <w:pStyle w:val="a-favorite"/>
      </w:pPr>
      <w:r w:rsidRPr="0043422E">
        <w:t>In other words, in my mind — my simple mind — God the Father changed His mind, which would make Him not God.</w:t>
      </w:r>
    </w:p>
    <w:p w14:paraId="5CAADE60" w14:textId="304FE811" w:rsidR="0043422E" w:rsidRPr="0043422E" w:rsidRDefault="009D69C5" w:rsidP="0043422E">
      <w:pPr>
        <w:pStyle w:val="a-favorite"/>
      </w:pPr>
      <w:r w:rsidRPr="009D69C5">
        <w:rPr>
          <w:b/>
          <w:i/>
        </w:rPr>
        <w:t>Bishop Emilianos:</w:t>
      </w:r>
    </w:p>
    <w:p w14:paraId="2221E3B1" w14:textId="77777777" w:rsidR="0043422E" w:rsidRPr="0043422E" w:rsidRDefault="0043422E" w:rsidP="0043422E">
      <w:pPr>
        <w:pStyle w:val="a-favorite"/>
      </w:pPr>
      <w:r w:rsidRPr="0043422E">
        <w:t>Yes.</w:t>
      </w:r>
    </w:p>
    <w:p w14:paraId="79ED0A22" w14:textId="726312D5" w:rsidR="0043422E" w:rsidRPr="0043422E" w:rsidRDefault="009D69C5" w:rsidP="0043422E">
      <w:pPr>
        <w:pStyle w:val="a-favorite"/>
      </w:pPr>
      <w:r w:rsidRPr="009D69C5">
        <w:rPr>
          <w:b/>
          <w:i/>
        </w:rPr>
        <w:t>Fr. Seraphim:</w:t>
      </w:r>
      <w:r w:rsidR="0043422E" w:rsidRPr="0043422E">
        <w:t>See, so their idea is that there’s a penalty for sin and Christ paid the penalty because of love.</w:t>
      </w:r>
    </w:p>
    <w:p w14:paraId="15AAB3D0" w14:textId="77777777" w:rsidR="0043422E" w:rsidRPr="0043422E" w:rsidRDefault="0043422E" w:rsidP="0043422E">
      <w:pPr>
        <w:pStyle w:val="a-favorite"/>
      </w:pPr>
      <w:r w:rsidRPr="0043422E">
        <w:t>You know: “Greater love has no man than this, that he lay down his life for his friends.”</w:t>
      </w:r>
    </w:p>
    <w:p w14:paraId="50C0F6F9" w14:textId="77777777" w:rsidR="0043422E" w:rsidRPr="0043422E" w:rsidRDefault="0043422E" w:rsidP="0043422E">
      <w:pPr>
        <w:pStyle w:val="a-favorite"/>
      </w:pPr>
      <w:r w:rsidRPr="0043422E">
        <w:t>And He took on all the punishment because He’s an infinite being.</w:t>
      </w:r>
    </w:p>
    <w:p w14:paraId="15CF8214" w14:textId="77777777" w:rsidR="0043422E" w:rsidRPr="0043422E" w:rsidRDefault="0043422E" w:rsidP="0043422E">
      <w:pPr>
        <w:pStyle w:val="a-favorite"/>
      </w:pPr>
      <w:r w:rsidRPr="0043422E">
        <w:t>He took on all of the sins infinitely, and then all of our sins — past, present, future — are forgiven.</w:t>
      </w:r>
    </w:p>
    <w:p w14:paraId="54BE0804" w14:textId="77777777" w:rsidR="0043422E" w:rsidRPr="0043422E" w:rsidRDefault="0043422E" w:rsidP="0043422E">
      <w:pPr>
        <w:pStyle w:val="a-favorite"/>
      </w:pPr>
      <w:r w:rsidRPr="0043422E">
        <w:t>Of course, if we live with belief. It’s not just automatic for all of mankind.</w:t>
      </w:r>
    </w:p>
    <w:p w14:paraId="194657A0" w14:textId="77777777" w:rsidR="0043422E" w:rsidRPr="0043422E" w:rsidRDefault="0043422E" w:rsidP="0043422E">
      <w:pPr>
        <w:pStyle w:val="a-favorite"/>
      </w:pPr>
      <w:r w:rsidRPr="0043422E">
        <w:t>And that’s their basic teaching.</w:t>
      </w:r>
    </w:p>
    <w:p w14:paraId="3A9C4441" w14:textId="77777777" w:rsidR="0043422E" w:rsidRPr="0043422E" w:rsidRDefault="0043422E" w:rsidP="0043422E">
      <w:pPr>
        <w:pStyle w:val="a-favorite"/>
      </w:pPr>
      <w:r w:rsidRPr="0043422E">
        <w:t>It’s a juridical idea.</w:t>
      </w:r>
    </w:p>
    <w:p w14:paraId="17F3551F" w14:textId="77777777" w:rsidR="0043422E" w:rsidRPr="0043422E" w:rsidRDefault="0043422E" w:rsidP="0043422E">
      <w:pPr>
        <w:pStyle w:val="a-favorite"/>
      </w:pPr>
      <w:r w:rsidRPr="0043422E">
        <w:t>It’s a contract.</w:t>
      </w:r>
    </w:p>
    <w:p w14:paraId="6D154221" w14:textId="77777777" w:rsidR="0043422E" w:rsidRPr="0043422E" w:rsidRDefault="0043422E" w:rsidP="0043422E">
      <w:pPr>
        <w:pStyle w:val="a-favorite"/>
      </w:pPr>
      <w:r w:rsidRPr="0043422E">
        <w:t>It’s like I ask Jesus into my heart. Jesus then says your sins are forgiven because of what I did.</w:t>
      </w:r>
    </w:p>
    <w:p w14:paraId="6396CAD8" w14:textId="77777777" w:rsidR="0043422E" w:rsidRPr="0043422E" w:rsidRDefault="0043422E" w:rsidP="0043422E">
      <w:pPr>
        <w:pStyle w:val="a-favorite"/>
      </w:pPr>
      <w:r w:rsidRPr="0043422E">
        <w:t>And now many would say — not everyone — but some would say, okay, once you’ve said that then you’ll be saved no matter what.</w:t>
      </w:r>
    </w:p>
    <w:p w14:paraId="2AF0BF2D" w14:textId="77777777" w:rsidR="0043422E" w:rsidRPr="0043422E" w:rsidRDefault="0043422E" w:rsidP="0043422E">
      <w:pPr>
        <w:pStyle w:val="a-favorite"/>
      </w:pPr>
      <w:r w:rsidRPr="0043422E">
        <w:t>You know, so-called eternal security.</w:t>
      </w:r>
    </w:p>
    <w:p w14:paraId="49EE8A1B" w14:textId="76CF6DE9" w:rsidR="0043422E" w:rsidRPr="0043422E" w:rsidRDefault="009D69C5" w:rsidP="0043422E">
      <w:pPr>
        <w:pStyle w:val="a-favorite"/>
      </w:pPr>
      <w:r w:rsidRPr="009D69C5">
        <w:rPr>
          <w:b/>
          <w:i/>
        </w:rPr>
        <w:lastRenderedPageBreak/>
        <w:t>Audience:</w:t>
      </w:r>
      <w:r w:rsidR="0043422E" w:rsidRPr="0043422E">
        <w:t>Yes.</w:t>
      </w:r>
    </w:p>
    <w:p w14:paraId="1358DB9D" w14:textId="5DD674FB" w:rsidR="0043422E" w:rsidRPr="0043422E" w:rsidRDefault="009D69C5" w:rsidP="0043422E">
      <w:pPr>
        <w:pStyle w:val="a-favorite"/>
      </w:pPr>
      <w:r w:rsidRPr="009D69C5">
        <w:rPr>
          <w:b/>
          <w:i/>
        </w:rPr>
        <w:t>Fr. Seraphim:</w:t>
      </w:r>
      <w:r w:rsidR="0043422E" w:rsidRPr="0043422E">
        <w:t>Okay.</w:t>
      </w:r>
    </w:p>
    <w:p w14:paraId="52EDD400" w14:textId="77777777" w:rsidR="0043422E" w:rsidRPr="0043422E" w:rsidRDefault="0043422E" w:rsidP="0043422E">
      <w:pPr>
        <w:pStyle w:val="a-favorite"/>
      </w:pPr>
      <w:r w:rsidRPr="0043422E">
        <w:t>And of course we don’t have any of those ideas.</w:t>
      </w:r>
    </w:p>
    <w:p w14:paraId="08EAE629" w14:textId="3A92C65F" w:rsidR="0043422E" w:rsidRPr="0043422E" w:rsidRDefault="009D69C5" w:rsidP="0043422E">
      <w:pPr>
        <w:pStyle w:val="a-favorite"/>
      </w:pPr>
      <w:r w:rsidRPr="009D69C5">
        <w:rPr>
          <w:b/>
          <w:i/>
        </w:rPr>
        <w:t>Bishop Emilianos:</w:t>
      </w:r>
    </w:p>
    <w:p w14:paraId="368C646C" w14:textId="77777777" w:rsidR="0043422E" w:rsidRPr="0043422E" w:rsidRDefault="0043422E" w:rsidP="0043422E">
      <w:pPr>
        <w:pStyle w:val="a-favorite"/>
      </w:pPr>
      <w:r w:rsidRPr="0043422E">
        <w:t>Yes. Of course.</w:t>
      </w:r>
    </w:p>
    <w:p w14:paraId="5A5F4F4E" w14:textId="0752A7EA" w:rsidR="0043422E" w:rsidRPr="0043422E" w:rsidRDefault="009D69C5" w:rsidP="0043422E">
      <w:pPr>
        <w:pStyle w:val="a-favorite"/>
      </w:pPr>
      <w:r w:rsidRPr="009D69C5">
        <w:rPr>
          <w:b/>
          <w:i/>
        </w:rPr>
        <w:t>Fr. Seraphim:</w:t>
      </w:r>
      <w:r w:rsidR="0043422E" w:rsidRPr="0043422E">
        <w:t>So maybe, Vladika, maybe you can start with that.</w:t>
      </w:r>
    </w:p>
    <w:p w14:paraId="15724E30" w14:textId="77777777" w:rsidR="0043422E" w:rsidRPr="0043422E" w:rsidRDefault="0043422E" w:rsidP="0043422E">
      <w:pPr>
        <w:pStyle w:val="a-favorite"/>
      </w:pPr>
      <w:r w:rsidRPr="0043422E">
        <w:t>I think put it the other direction because the—</w:t>
      </w:r>
    </w:p>
    <w:p w14:paraId="5D2E3BA9" w14:textId="77777777" w:rsidR="0043422E" w:rsidRPr="0043422E" w:rsidRDefault="0043422E" w:rsidP="0043422E">
      <w:pPr>
        <w:pStyle w:val="a-favorite"/>
      </w:pPr>
      <w:r w:rsidRPr="0043422E">
        <w:t>Oh no, that’s the—</w:t>
      </w:r>
    </w:p>
    <w:p w14:paraId="51B3B363" w14:textId="77777777" w:rsidR="0043422E" w:rsidRPr="0043422E" w:rsidRDefault="0043422E" w:rsidP="0043422E">
      <w:pPr>
        <w:pStyle w:val="a-favorite"/>
      </w:pPr>
      <w:r w:rsidRPr="0043422E">
        <w:t>Oh, that’s the transmitter.</w:t>
      </w:r>
    </w:p>
    <w:p w14:paraId="75F5B381" w14:textId="77777777" w:rsidR="0043422E" w:rsidRPr="0043422E" w:rsidRDefault="0043422E" w:rsidP="0043422E">
      <w:pPr>
        <w:pStyle w:val="a-favorite"/>
      </w:pPr>
      <w:r w:rsidRPr="0043422E">
        <w:t>Oh.</w:t>
      </w:r>
    </w:p>
    <w:p w14:paraId="6DF45432" w14:textId="77777777" w:rsidR="0043422E" w:rsidRPr="0043422E" w:rsidRDefault="0043422E" w:rsidP="0043422E">
      <w:pPr>
        <w:pStyle w:val="a-favorite"/>
      </w:pPr>
      <w:r w:rsidRPr="0043422E">
        <w:t>Oh, the receiver. Excuse me.</w:t>
      </w:r>
    </w:p>
    <w:p w14:paraId="514EF793" w14:textId="77777777" w:rsidR="0043422E" w:rsidRPr="0043422E" w:rsidRDefault="0043422E" w:rsidP="0043422E">
      <w:pPr>
        <w:pStyle w:val="a-favorite"/>
      </w:pPr>
      <w:r w:rsidRPr="0043422E">
        <w:t>Okay.</w:t>
      </w:r>
    </w:p>
    <w:p w14:paraId="5D7CB484" w14:textId="77777777" w:rsidR="0043422E" w:rsidRPr="0043422E" w:rsidRDefault="0043422E" w:rsidP="0043422E">
      <w:pPr>
        <w:pStyle w:val="a-favorite"/>
      </w:pPr>
      <w:r w:rsidRPr="0043422E">
        <w:t>So Vladika, why don’t you tell us what our theology of the Cross is in five or ten minutes?</w:t>
      </w:r>
    </w:p>
    <w:p w14:paraId="14261E4C" w14:textId="0C338749" w:rsidR="0043422E" w:rsidRPr="0043422E" w:rsidRDefault="009D69C5" w:rsidP="0043422E">
      <w:pPr>
        <w:pStyle w:val="a-favorite"/>
      </w:pPr>
      <w:r w:rsidRPr="009D69C5">
        <w:rPr>
          <w:b/>
          <w:i/>
        </w:rPr>
        <w:t>Bishop Emilianos:</w:t>
      </w:r>
    </w:p>
    <w:p w14:paraId="15650422" w14:textId="77777777" w:rsidR="0043422E" w:rsidRPr="0043422E" w:rsidRDefault="0043422E" w:rsidP="0043422E">
      <w:pPr>
        <w:pStyle w:val="a-favorite"/>
      </w:pPr>
      <w:r w:rsidRPr="0043422E">
        <w:t>I can tell you what I can tell you, Father, but I’m not really sure that it’s what you’re expecting me to say.</w:t>
      </w:r>
    </w:p>
    <w:p w14:paraId="5F5C3A81" w14:textId="77777777" w:rsidR="0043422E" w:rsidRPr="0043422E" w:rsidRDefault="0043422E" w:rsidP="0043422E">
      <w:pPr>
        <w:pStyle w:val="a-favorite"/>
      </w:pPr>
      <w:r w:rsidRPr="0043422E">
        <w:t>I usually don’t say things that people expect me to say.</w:t>
      </w:r>
    </w:p>
    <w:p w14:paraId="7E06D016" w14:textId="0900709C" w:rsidR="0043422E" w:rsidRPr="0043422E" w:rsidRDefault="009D69C5" w:rsidP="0043422E">
      <w:pPr>
        <w:pStyle w:val="a-favorite"/>
      </w:pPr>
      <w:r w:rsidRPr="009D69C5">
        <w:rPr>
          <w:b/>
          <w:i/>
        </w:rPr>
        <w:t>Fr. Seraphim:</w:t>
      </w:r>
      <w:r w:rsidR="0043422E" w:rsidRPr="0043422E">
        <w:t>Okay. It’s good to be mysterious a little.</w:t>
      </w:r>
    </w:p>
    <w:p w14:paraId="6669DC7E" w14:textId="4D82B9A7" w:rsidR="0043422E" w:rsidRPr="0043422E" w:rsidRDefault="009D69C5" w:rsidP="0043422E">
      <w:pPr>
        <w:pStyle w:val="a-favorite"/>
      </w:pPr>
      <w:r w:rsidRPr="009D69C5">
        <w:rPr>
          <w:b/>
          <w:i/>
        </w:rPr>
        <w:t>Bishop Emilianos:</w:t>
      </w:r>
    </w:p>
    <w:p w14:paraId="063CBB66" w14:textId="52DFB6AE" w:rsidR="0043422E" w:rsidRPr="0043422E" w:rsidRDefault="0043422E" w:rsidP="0043422E">
      <w:pPr>
        <w:pStyle w:val="a-favorite"/>
      </w:pPr>
      <w:r w:rsidRPr="0043422E">
        <w:t xml:space="preserve">So some Fathers of the Church — and this is called </w:t>
      </w:r>
      <w:r w:rsidRPr="0043422E">
        <w:rPr>
          <w:i/>
          <w:iCs/>
        </w:rPr>
        <w:t>theologoumena</w:t>
      </w:r>
      <w:r w:rsidRPr="0043422E">
        <w:t xml:space="preserve">  — which means that it’s not exactly theology; it’s like talk about theology.</w:t>
      </w:r>
    </w:p>
    <w:p w14:paraId="62EDE190" w14:textId="77777777" w:rsidR="0043422E" w:rsidRPr="0043422E" w:rsidRDefault="0043422E" w:rsidP="0043422E">
      <w:pPr>
        <w:pStyle w:val="a-favorite"/>
      </w:pPr>
      <w:r w:rsidRPr="0043422E">
        <w:t>So some Fathers of the Church say that even if Adam and Eve did not fall, God’s love was so great for humankind that Christ would have sacrificed Himself again.</w:t>
      </w:r>
    </w:p>
    <w:p w14:paraId="5AF34347" w14:textId="77777777" w:rsidR="0043422E" w:rsidRPr="0043422E" w:rsidRDefault="0043422E" w:rsidP="0043422E">
      <w:pPr>
        <w:pStyle w:val="a-favorite"/>
      </w:pPr>
      <w:r w:rsidRPr="0043422E">
        <w:t>And it’s interesting because we need to understand that the whole mystery of the Incarnation and of the Cross — the Cross was the end of the human life of Christ.</w:t>
      </w:r>
    </w:p>
    <w:p w14:paraId="4168DF32" w14:textId="77777777" w:rsidR="0043422E" w:rsidRPr="0043422E" w:rsidRDefault="0043422E" w:rsidP="0043422E">
      <w:pPr>
        <w:pStyle w:val="a-favorite"/>
      </w:pPr>
      <w:r w:rsidRPr="0043422E">
        <w:t>This whole history happened because God is love.</w:t>
      </w:r>
    </w:p>
    <w:p w14:paraId="6F476A49" w14:textId="77777777" w:rsidR="0043422E" w:rsidRPr="0043422E" w:rsidRDefault="0043422E" w:rsidP="0043422E">
      <w:pPr>
        <w:pStyle w:val="a-favorite"/>
      </w:pPr>
      <w:r w:rsidRPr="0043422E">
        <w:t>So behind the Cross there is this love.</w:t>
      </w:r>
    </w:p>
    <w:p w14:paraId="21C56CA8" w14:textId="77777777" w:rsidR="0043422E" w:rsidRPr="0043422E" w:rsidRDefault="0043422E" w:rsidP="0043422E">
      <w:pPr>
        <w:pStyle w:val="a-favorite"/>
      </w:pPr>
      <w:r w:rsidRPr="0043422E">
        <w:t>And this is what I tried to talk about today.</w:t>
      </w:r>
    </w:p>
    <w:p w14:paraId="2DE61F81" w14:textId="77777777" w:rsidR="0043422E" w:rsidRPr="0043422E" w:rsidRDefault="0043422E" w:rsidP="0043422E">
      <w:pPr>
        <w:pStyle w:val="a-favorite"/>
      </w:pPr>
      <w:r w:rsidRPr="0043422E">
        <w:t>I’m not sure how it came across — if it was understood or not.</w:t>
      </w:r>
    </w:p>
    <w:p w14:paraId="705373B9" w14:textId="77777777" w:rsidR="0043422E" w:rsidRPr="0043422E" w:rsidRDefault="0043422E" w:rsidP="0043422E">
      <w:pPr>
        <w:pStyle w:val="a-favorite"/>
      </w:pPr>
      <w:r w:rsidRPr="0043422E">
        <w:t>But Christ — God loves us so much that for Him it would have been considered unconceivable not to sacrifice Himself for us.</w:t>
      </w:r>
    </w:p>
    <w:p w14:paraId="4C8B7492" w14:textId="77777777" w:rsidR="0043422E" w:rsidRPr="0043422E" w:rsidRDefault="0043422E" w:rsidP="0043422E">
      <w:pPr>
        <w:pStyle w:val="a-favorite"/>
      </w:pPr>
      <w:r w:rsidRPr="0043422E">
        <w:t>So the Cross for Christ is an indication of His love.</w:t>
      </w:r>
    </w:p>
    <w:p w14:paraId="1D03E254" w14:textId="77777777" w:rsidR="0043422E" w:rsidRPr="0043422E" w:rsidRDefault="0043422E" w:rsidP="0043422E">
      <w:pPr>
        <w:pStyle w:val="a-favorite"/>
      </w:pPr>
      <w:r w:rsidRPr="0043422E">
        <w:t>And if we don’t understand it as such, it’s interesting because then what usually happens is that we sacrifice others for ourselves instead of us being sacrificed for God and for others.</w:t>
      </w:r>
    </w:p>
    <w:p w14:paraId="390E6976" w14:textId="77777777" w:rsidR="0043422E" w:rsidRPr="0043422E" w:rsidRDefault="0043422E" w:rsidP="0043422E">
      <w:pPr>
        <w:pStyle w:val="a-favorite"/>
      </w:pPr>
      <w:r w:rsidRPr="0043422E">
        <w:t>And this is what we call self-centeredness.</w:t>
      </w:r>
    </w:p>
    <w:p w14:paraId="78F0AF80" w14:textId="77777777" w:rsidR="0043422E" w:rsidRPr="0043422E" w:rsidRDefault="0043422E" w:rsidP="0043422E">
      <w:pPr>
        <w:pStyle w:val="a-favorite"/>
      </w:pPr>
      <w:r w:rsidRPr="0043422E">
        <w:lastRenderedPageBreak/>
        <w:t>Or what we call narcissism.</w:t>
      </w:r>
    </w:p>
    <w:p w14:paraId="4489C752" w14:textId="77777777" w:rsidR="0043422E" w:rsidRPr="0043422E" w:rsidRDefault="0043422E" w:rsidP="0043422E">
      <w:pPr>
        <w:pStyle w:val="a-favorite"/>
      </w:pPr>
      <w:r w:rsidRPr="0043422E">
        <w:t>Or whatever we call it.</w:t>
      </w:r>
    </w:p>
    <w:p w14:paraId="74B07E83" w14:textId="77777777" w:rsidR="0043422E" w:rsidRPr="0043422E" w:rsidRDefault="0043422E" w:rsidP="0043422E">
      <w:pPr>
        <w:pStyle w:val="a-favorite"/>
      </w:pPr>
      <w:r w:rsidRPr="0043422E">
        <w:t>But this is basically what happens when we don’t understand that the Cross is a symbol of love.</w:t>
      </w:r>
    </w:p>
    <w:p w14:paraId="31F24CBF" w14:textId="77777777" w:rsidR="0043422E" w:rsidRPr="0043422E" w:rsidRDefault="0043422E" w:rsidP="0043422E">
      <w:pPr>
        <w:pStyle w:val="a-favorite"/>
      </w:pPr>
      <w:r w:rsidRPr="0043422E">
        <w:t>And this is the main thing that I wanted to say.</w:t>
      </w:r>
    </w:p>
    <w:p w14:paraId="69F85778" w14:textId="70ECD7C7" w:rsidR="0043422E" w:rsidRPr="0043422E" w:rsidRDefault="009D69C5" w:rsidP="0043422E">
      <w:pPr>
        <w:pStyle w:val="a-favorite"/>
      </w:pPr>
      <w:r w:rsidRPr="009D69C5">
        <w:rPr>
          <w:b/>
          <w:i/>
        </w:rPr>
        <w:t>Fr. Seraphim:</w:t>
      </w:r>
      <w:r w:rsidR="0043422E" w:rsidRPr="0043422E">
        <w:t>The same — that the Cross is absolutely a symbol of love.</w:t>
      </w:r>
    </w:p>
    <w:p w14:paraId="77409525" w14:textId="77777777" w:rsidR="0043422E" w:rsidRPr="0043422E" w:rsidRDefault="0043422E" w:rsidP="0043422E">
      <w:pPr>
        <w:pStyle w:val="a-favorite"/>
      </w:pPr>
      <w:r w:rsidRPr="0043422E">
        <w:t>I always thought of the Cross that, of course, the Cross was prophesied. It was clear that He was going to die on the Cross because it was prophesied.</w:t>
      </w:r>
    </w:p>
    <w:p w14:paraId="03A6A4A1" w14:textId="77777777" w:rsidR="0043422E" w:rsidRPr="0043422E" w:rsidRDefault="0043422E" w:rsidP="0043422E">
      <w:pPr>
        <w:pStyle w:val="a-favorite"/>
      </w:pPr>
      <w:r w:rsidRPr="0043422E">
        <w:t>I mean Moses — with the wood and making the waters sweet, and the axe head floating when they threw the wood in the water, etc., etc.</w:t>
      </w:r>
    </w:p>
    <w:p w14:paraId="2B067574" w14:textId="6B701E74" w:rsidR="0043422E" w:rsidRPr="0043422E" w:rsidRDefault="0043422E" w:rsidP="0043422E">
      <w:pPr>
        <w:pStyle w:val="a-favorite"/>
      </w:pPr>
      <w:r w:rsidRPr="0043422E">
        <w:t>And also an even more explicit thing: Psalm 21, which is the description of a man on the Cross.</w:t>
      </w:r>
    </w:p>
    <w:p w14:paraId="31D4A920" w14:textId="77777777" w:rsidR="0043422E" w:rsidRPr="0043422E" w:rsidRDefault="0043422E" w:rsidP="0043422E">
      <w:pPr>
        <w:pStyle w:val="a-favorite"/>
      </w:pPr>
      <w:r w:rsidRPr="0043422E">
        <w:t>So no doubt He was going to die on the Cross.</w:t>
      </w:r>
    </w:p>
    <w:p w14:paraId="4668FD20" w14:textId="77777777" w:rsidR="0043422E" w:rsidRPr="0043422E" w:rsidRDefault="0043422E" w:rsidP="0043422E">
      <w:pPr>
        <w:pStyle w:val="a-favorite"/>
      </w:pPr>
      <w:r w:rsidRPr="0043422E">
        <w:t>And it was His vehicle so that He could go down to Hades and destroy sin and death.</w:t>
      </w:r>
    </w:p>
    <w:p w14:paraId="44C39FEC" w14:textId="77777777" w:rsidR="0043422E" w:rsidRPr="0043422E" w:rsidRDefault="0043422E" w:rsidP="0043422E">
      <w:pPr>
        <w:pStyle w:val="a-favorite"/>
      </w:pPr>
      <w:r w:rsidRPr="0043422E">
        <w:t>And it’s a wonderful symbol.</w:t>
      </w:r>
    </w:p>
    <w:p w14:paraId="1FDAFEC6" w14:textId="77777777" w:rsidR="0043422E" w:rsidRPr="0043422E" w:rsidRDefault="0043422E" w:rsidP="0043422E">
      <w:pPr>
        <w:pStyle w:val="a-favorite"/>
      </w:pPr>
      <w:r w:rsidRPr="0043422E">
        <w:t>Imagine if He was stoned to death. What are you going to do — just wear a rock on your chest?</w:t>
      </w:r>
    </w:p>
    <w:p w14:paraId="2F6CA3D5" w14:textId="77777777" w:rsidR="0043422E" w:rsidRPr="0043422E" w:rsidRDefault="0043422E" w:rsidP="0043422E">
      <w:pPr>
        <w:pStyle w:val="a-favorite"/>
      </w:pPr>
      <w:r w:rsidRPr="0043422E">
        <w:t>I mean it’s very nice to have a symbol like this.</w:t>
      </w:r>
    </w:p>
    <w:p w14:paraId="75D5FB2A" w14:textId="77777777" w:rsidR="0043422E" w:rsidRPr="0043422E" w:rsidRDefault="0043422E" w:rsidP="0043422E">
      <w:pPr>
        <w:pStyle w:val="a-favorite"/>
      </w:pPr>
      <w:r w:rsidRPr="0043422E">
        <w:t>So to me the Cross was His vehicle to save us.</w:t>
      </w:r>
    </w:p>
    <w:p w14:paraId="2D1183D4" w14:textId="77777777" w:rsidR="0043422E" w:rsidRPr="0043422E" w:rsidRDefault="0043422E" w:rsidP="0043422E">
      <w:pPr>
        <w:pStyle w:val="a-favorite"/>
      </w:pPr>
      <w:r w:rsidRPr="0043422E">
        <w:t>And we think of the Cross as well.</w:t>
      </w:r>
    </w:p>
    <w:p w14:paraId="13FB2260" w14:textId="77777777" w:rsidR="0043422E" w:rsidRPr="0043422E" w:rsidRDefault="0043422E" w:rsidP="0043422E">
      <w:pPr>
        <w:pStyle w:val="a-favorite"/>
      </w:pPr>
      <w:r w:rsidRPr="0043422E">
        <w:t>What do we say in the troparia?</w:t>
      </w:r>
    </w:p>
    <w:p w14:paraId="246285DB" w14:textId="77777777" w:rsidR="0043422E" w:rsidRPr="0043422E" w:rsidRDefault="0043422E" w:rsidP="0043422E">
      <w:pPr>
        <w:pStyle w:val="a-favorite"/>
      </w:pPr>
      <w:r w:rsidRPr="0043422E">
        <w:t>“By the power of Thy Cross.”</w:t>
      </w:r>
    </w:p>
    <w:p w14:paraId="72B5F93F" w14:textId="77777777" w:rsidR="0043422E" w:rsidRPr="0043422E" w:rsidRDefault="0043422E" w:rsidP="0043422E">
      <w:pPr>
        <w:pStyle w:val="a-favorite"/>
      </w:pPr>
      <w:r w:rsidRPr="0043422E">
        <w:t>We ask Him to preserve our habitation by the power of the Cross.</w:t>
      </w:r>
    </w:p>
    <w:p w14:paraId="4A27EC28" w14:textId="77777777" w:rsidR="0043422E" w:rsidRPr="0043422E" w:rsidRDefault="0043422E" w:rsidP="0043422E">
      <w:pPr>
        <w:pStyle w:val="a-favorite"/>
      </w:pPr>
      <w:r w:rsidRPr="0043422E">
        <w:t>The Cross is powerful.</w:t>
      </w:r>
    </w:p>
    <w:p w14:paraId="789BA78C" w14:textId="77777777" w:rsidR="0043422E" w:rsidRPr="0043422E" w:rsidRDefault="0043422E" w:rsidP="0043422E">
      <w:pPr>
        <w:pStyle w:val="a-favorite"/>
      </w:pPr>
      <w:r w:rsidRPr="0043422E">
        <w:t>It’s not an instrument of death.</w:t>
      </w:r>
    </w:p>
    <w:p w14:paraId="0677B114" w14:textId="77777777" w:rsidR="0043422E" w:rsidRPr="0043422E" w:rsidRDefault="0043422E" w:rsidP="0043422E">
      <w:pPr>
        <w:pStyle w:val="a-favorite"/>
      </w:pPr>
      <w:r w:rsidRPr="0043422E">
        <w:t>It’s an instrument of life.</w:t>
      </w:r>
    </w:p>
    <w:p w14:paraId="38D112A0" w14:textId="77777777" w:rsidR="0043422E" w:rsidRPr="0043422E" w:rsidRDefault="0043422E" w:rsidP="0043422E">
      <w:pPr>
        <w:pStyle w:val="a-favorite"/>
      </w:pPr>
      <w:r w:rsidRPr="0043422E">
        <w:t>He turned it into an instrument of life.</w:t>
      </w:r>
    </w:p>
    <w:p w14:paraId="47C44D1B" w14:textId="77777777" w:rsidR="0043422E" w:rsidRPr="0043422E" w:rsidRDefault="0043422E" w:rsidP="0043422E">
      <w:pPr>
        <w:pStyle w:val="a-favorite"/>
      </w:pPr>
      <w:r w:rsidRPr="0043422E">
        <w:t>He turned it around.</w:t>
      </w:r>
    </w:p>
    <w:p w14:paraId="34172EDA" w14:textId="77777777" w:rsidR="0043422E" w:rsidRDefault="0043422E" w:rsidP="0043422E">
      <w:pPr>
        <w:pStyle w:val="a-favorite"/>
      </w:pPr>
    </w:p>
    <w:p w14:paraId="0EAD1A68" w14:textId="77777777" w:rsidR="0043422E" w:rsidRDefault="0043422E" w:rsidP="0043422E">
      <w:pPr>
        <w:pStyle w:val="a-favorite"/>
      </w:pPr>
    </w:p>
    <w:p w14:paraId="25646A72" w14:textId="77777777" w:rsidR="0043422E" w:rsidRPr="0043422E" w:rsidRDefault="0043422E" w:rsidP="0043422E">
      <w:pPr>
        <w:pStyle w:val="a-favorite"/>
        <w:rPr>
          <w:b/>
          <w:bCs/>
        </w:rPr>
      </w:pPr>
      <w:r w:rsidRPr="0043422E">
        <w:rPr>
          <w:b/>
          <w:bCs/>
        </w:rPr>
        <w:t>10:00</w:t>
      </w:r>
    </w:p>
    <w:p w14:paraId="79C904F2" w14:textId="491ED598" w:rsidR="0043422E" w:rsidRPr="0043422E" w:rsidRDefault="009D69C5" w:rsidP="0043422E">
      <w:pPr>
        <w:pStyle w:val="a-favorite"/>
      </w:pPr>
      <w:r w:rsidRPr="009D69C5">
        <w:rPr>
          <w:b/>
          <w:i/>
        </w:rPr>
        <w:t>Fr. Seraphim:</w:t>
      </w:r>
      <w:r w:rsidR="0043422E" w:rsidRPr="0043422E">
        <w:t>And the Protestants don’t really always have that idea. In fact, I’ve never heard it. When I was Protestant it was like Christ was killed on the Cross because of the necessity of God’s justice having satisfaction.</w:t>
      </w:r>
    </w:p>
    <w:p w14:paraId="2FCFBF3C" w14:textId="77777777" w:rsidR="0043422E" w:rsidRPr="0043422E" w:rsidRDefault="0043422E" w:rsidP="0043422E">
      <w:pPr>
        <w:pStyle w:val="a-favorite"/>
      </w:pPr>
      <w:r w:rsidRPr="0043422E">
        <w:lastRenderedPageBreak/>
        <w:t>And the idea that, you know, those of us who are parents — or even if you have a cousin or anybody — they do something bad, and even if you’re angry at them, would you require them to do something in order for you to no longer be upset with them?</w:t>
      </w:r>
    </w:p>
    <w:p w14:paraId="4FE83C6F" w14:textId="77777777" w:rsidR="0043422E" w:rsidRPr="0043422E" w:rsidRDefault="0043422E" w:rsidP="0043422E">
      <w:pPr>
        <w:pStyle w:val="a-favorite"/>
      </w:pPr>
      <w:r w:rsidRPr="0043422E">
        <w:t>Would you literally do that?</w:t>
      </w:r>
    </w:p>
    <w:p w14:paraId="1B634DC9" w14:textId="77777777" w:rsidR="0043422E" w:rsidRPr="0043422E" w:rsidRDefault="0043422E" w:rsidP="0043422E">
      <w:pPr>
        <w:pStyle w:val="a-favorite"/>
      </w:pPr>
      <w:r w:rsidRPr="0043422E">
        <w:t>I mean, can you imagine?</w:t>
      </w:r>
    </w:p>
    <w:p w14:paraId="4BABDB3B" w14:textId="77777777" w:rsidR="0043422E" w:rsidRPr="0043422E" w:rsidRDefault="0043422E" w:rsidP="0043422E">
      <w:pPr>
        <w:pStyle w:val="a-favorite"/>
      </w:pPr>
      <w:r w:rsidRPr="0043422E">
        <w:t>You can’t do that.</w:t>
      </w:r>
    </w:p>
    <w:p w14:paraId="1B063DA7" w14:textId="77777777" w:rsidR="0043422E" w:rsidRPr="0043422E" w:rsidRDefault="0043422E" w:rsidP="0043422E">
      <w:pPr>
        <w:pStyle w:val="a-favorite"/>
      </w:pPr>
      <w:r w:rsidRPr="0043422E">
        <w:t>That’s crazy.</w:t>
      </w:r>
    </w:p>
    <w:p w14:paraId="5977F3A0" w14:textId="77777777" w:rsidR="0043422E" w:rsidRPr="0043422E" w:rsidRDefault="0043422E" w:rsidP="0043422E">
      <w:pPr>
        <w:pStyle w:val="a-favorite"/>
      </w:pPr>
      <w:r w:rsidRPr="0043422E">
        <w:t>I mean, we’re human beings.</w:t>
      </w:r>
    </w:p>
    <w:p w14:paraId="69CA37A9" w14:textId="77777777" w:rsidR="0043422E" w:rsidRPr="0043422E" w:rsidRDefault="0043422E" w:rsidP="0043422E">
      <w:pPr>
        <w:pStyle w:val="a-favorite"/>
      </w:pPr>
      <w:r w:rsidRPr="0043422E">
        <w:t>So we might get mad at our kids or something.</w:t>
      </w:r>
    </w:p>
    <w:p w14:paraId="0DC635E0" w14:textId="77777777" w:rsidR="0043422E" w:rsidRPr="0043422E" w:rsidRDefault="0043422E" w:rsidP="0043422E">
      <w:pPr>
        <w:pStyle w:val="a-favorite"/>
      </w:pPr>
      <w:r w:rsidRPr="0043422E">
        <w:t>But do they ever stop being our child?</w:t>
      </w:r>
    </w:p>
    <w:p w14:paraId="080D7FEF" w14:textId="77777777" w:rsidR="0043422E" w:rsidRPr="0043422E" w:rsidRDefault="0043422E" w:rsidP="0043422E">
      <w:pPr>
        <w:pStyle w:val="a-favorite"/>
      </w:pPr>
      <w:r w:rsidRPr="0043422E">
        <w:t>Do we ever stop thinking of them in the light of loving them as our child?</w:t>
      </w:r>
    </w:p>
    <w:p w14:paraId="08F1B816" w14:textId="77777777" w:rsidR="0043422E" w:rsidRPr="0043422E" w:rsidRDefault="0043422E" w:rsidP="0043422E">
      <w:pPr>
        <w:pStyle w:val="a-favorite"/>
      </w:pPr>
      <w:r w:rsidRPr="0043422E">
        <w:t>Never.</w:t>
      </w:r>
    </w:p>
    <w:p w14:paraId="3C2FE9AD" w14:textId="77777777" w:rsidR="0043422E" w:rsidRPr="0043422E" w:rsidRDefault="0043422E" w:rsidP="0043422E">
      <w:pPr>
        <w:pStyle w:val="a-favorite"/>
      </w:pPr>
      <w:r w:rsidRPr="0043422E">
        <w:t>But the PSA basically has God the Father being separated from us because of that gulf of sin.</w:t>
      </w:r>
    </w:p>
    <w:p w14:paraId="152468D8" w14:textId="77777777" w:rsidR="0043422E" w:rsidRPr="0043422E" w:rsidRDefault="0043422E" w:rsidP="0043422E">
      <w:pPr>
        <w:pStyle w:val="a-favorite"/>
      </w:pPr>
      <w:r w:rsidRPr="0043422E">
        <w:t>God doesn’t care about that.</w:t>
      </w:r>
    </w:p>
    <w:p w14:paraId="30D6D586" w14:textId="77777777" w:rsidR="0043422E" w:rsidRPr="0043422E" w:rsidRDefault="0043422E" w:rsidP="0043422E">
      <w:pPr>
        <w:pStyle w:val="a-favorite"/>
      </w:pPr>
      <w:r w:rsidRPr="0043422E">
        <w:t>God can do anything He wants.</w:t>
      </w:r>
    </w:p>
    <w:p w14:paraId="3CCA5237" w14:textId="77777777" w:rsidR="0043422E" w:rsidRPr="0043422E" w:rsidRDefault="0043422E" w:rsidP="0043422E">
      <w:pPr>
        <w:pStyle w:val="a-favorite"/>
      </w:pPr>
      <w:r w:rsidRPr="0043422E">
        <w:t>Protestants believe that.</w:t>
      </w:r>
    </w:p>
    <w:p w14:paraId="38C0EE55" w14:textId="7D0D25E0" w:rsidR="0043422E" w:rsidRPr="0043422E" w:rsidRDefault="009D69C5" w:rsidP="0043422E">
      <w:pPr>
        <w:pStyle w:val="a-favorite"/>
      </w:pPr>
      <w:r w:rsidRPr="009D69C5">
        <w:rPr>
          <w:b/>
          <w:i/>
        </w:rPr>
        <w:t>Bishop Emilianos:</w:t>
      </w:r>
    </w:p>
    <w:p w14:paraId="5C84115D" w14:textId="77777777" w:rsidR="0043422E" w:rsidRPr="0043422E" w:rsidRDefault="0043422E" w:rsidP="0043422E">
      <w:pPr>
        <w:pStyle w:val="a-favorite"/>
      </w:pPr>
      <w:r w:rsidRPr="0043422E">
        <w:t>Yes. Not all Protestants, but mostly.</w:t>
      </w:r>
    </w:p>
    <w:p w14:paraId="519AF87F" w14:textId="77777777" w:rsidR="0043422E" w:rsidRPr="0043422E" w:rsidRDefault="0043422E" w:rsidP="0043422E">
      <w:pPr>
        <w:pStyle w:val="a-favorite"/>
      </w:pPr>
      <w:r w:rsidRPr="0043422E">
        <w:t>And Roman Catholics believe that too.</w:t>
      </w:r>
    </w:p>
    <w:p w14:paraId="36D4A7C4" w14:textId="3EF4FC10" w:rsidR="0043422E" w:rsidRPr="0043422E" w:rsidRDefault="009D69C5" w:rsidP="0043422E">
      <w:pPr>
        <w:pStyle w:val="a-favorite"/>
      </w:pPr>
      <w:r w:rsidRPr="009D69C5">
        <w:rPr>
          <w:b/>
          <w:i/>
        </w:rPr>
        <w:t>Fr. Seraphim:</w:t>
      </w:r>
      <w:r w:rsidR="0043422E" w:rsidRPr="0043422E">
        <w:t>Oh yeah.</w:t>
      </w:r>
    </w:p>
    <w:p w14:paraId="1734E1CC" w14:textId="77777777" w:rsidR="0043422E" w:rsidRPr="0043422E" w:rsidRDefault="0043422E" w:rsidP="0043422E">
      <w:pPr>
        <w:pStyle w:val="a-favorite"/>
      </w:pPr>
      <w:r w:rsidRPr="0043422E">
        <w:t>Absolutely.</w:t>
      </w:r>
    </w:p>
    <w:p w14:paraId="09AC4FCB" w14:textId="0EB88426" w:rsidR="0043422E" w:rsidRPr="0043422E" w:rsidRDefault="009D69C5" w:rsidP="0043422E">
      <w:pPr>
        <w:pStyle w:val="a-favorite"/>
      </w:pPr>
      <w:r w:rsidRPr="009D69C5">
        <w:rPr>
          <w:b/>
          <w:i/>
        </w:rPr>
        <w:t>Audience:</w:t>
      </w:r>
      <w:r w:rsidR="0043422E" w:rsidRPr="0043422E">
        <w:t>From my background, I always assumed Jesus died on the Cross because He loved us.</w:t>
      </w:r>
    </w:p>
    <w:p w14:paraId="2249AB9C" w14:textId="5776D577" w:rsidR="0043422E" w:rsidRPr="0043422E" w:rsidRDefault="009D69C5" w:rsidP="0043422E">
      <w:pPr>
        <w:pStyle w:val="a-favorite"/>
      </w:pPr>
      <w:r w:rsidRPr="009D69C5">
        <w:rPr>
          <w:b/>
          <w:i/>
        </w:rPr>
        <w:t>Fr. Seraphim:</w:t>
      </w:r>
      <w:r w:rsidR="0043422E" w:rsidRPr="0043422E">
        <w:t>Yes.</w:t>
      </w:r>
    </w:p>
    <w:p w14:paraId="7F494FFE" w14:textId="77777777" w:rsidR="0043422E" w:rsidRPr="0043422E" w:rsidRDefault="0043422E" w:rsidP="0043422E">
      <w:pPr>
        <w:pStyle w:val="a-favorite"/>
      </w:pPr>
      <w:r w:rsidRPr="0043422E">
        <w:t>But see, it probably wasn’t explained to you much.</w:t>
      </w:r>
    </w:p>
    <w:p w14:paraId="3A8EB8B0" w14:textId="77777777" w:rsidR="0043422E" w:rsidRPr="0043422E" w:rsidRDefault="0043422E" w:rsidP="0043422E">
      <w:pPr>
        <w:pStyle w:val="a-favorite"/>
      </w:pPr>
      <w:r w:rsidRPr="0043422E">
        <w:t>Because it’s a pretty weird doctrine.</w:t>
      </w:r>
    </w:p>
    <w:p w14:paraId="105003B1" w14:textId="77777777" w:rsidR="0043422E" w:rsidRPr="0043422E" w:rsidRDefault="0043422E" w:rsidP="0043422E">
      <w:pPr>
        <w:pStyle w:val="a-favorite"/>
      </w:pPr>
      <w:r w:rsidRPr="0043422E">
        <w:t>And so often it’s just kind of passed over.</w:t>
      </w:r>
    </w:p>
    <w:p w14:paraId="68AA6947" w14:textId="77777777" w:rsidR="0043422E" w:rsidRPr="0043422E" w:rsidRDefault="0043422E" w:rsidP="0043422E">
      <w:pPr>
        <w:pStyle w:val="a-favorite"/>
      </w:pPr>
      <w:r w:rsidRPr="0043422E">
        <w:t>And now we have “nice Jesus.”</w:t>
      </w:r>
    </w:p>
    <w:p w14:paraId="6C95A9AC" w14:textId="77777777" w:rsidR="0043422E" w:rsidRPr="0043422E" w:rsidRDefault="0043422E" w:rsidP="0043422E">
      <w:pPr>
        <w:pStyle w:val="a-favorite"/>
      </w:pPr>
      <w:r w:rsidRPr="0043422E">
        <w:t>Nice Jesus lets you do anything.</w:t>
      </w:r>
    </w:p>
    <w:p w14:paraId="0F1BB9CB" w14:textId="57B26D0F" w:rsidR="0043422E" w:rsidRPr="0043422E" w:rsidRDefault="009D69C5" w:rsidP="0043422E">
      <w:pPr>
        <w:pStyle w:val="a-favorite"/>
      </w:pPr>
      <w:r w:rsidRPr="009D69C5">
        <w:rPr>
          <w:b/>
          <w:i/>
        </w:rPr>
        <w:t>Audience:</w:t>
      </w:r>
      <w:r w:rsidR="0043422E" w:rsidRPr="0043422E">
        <w:t>Yeah, because I’ve never heard the perspective that He had to die because of God’s justice.</w:t>
      </w:r>
    </w:p>
    <w:p w14:paraId="3F3C57A4" w14:textId="79452D68" w:rsidR="0043422E" w:rsidRPr="0043422E" w:rsidRDefault="009D69C5" w:rsidP="0043422E">
      <w:pPr>
        <w:pStyle w:val="a-favorite"/>
      </w:pPr>
      <w:r w:rsidRPr="009D69C5">
        <w:rPr>
          <w:b/>
          <w:i/>
        </w:rPr>
        <w:t>Fr. Seraphim:</w:t>
      </w:r>
      <w:r w:rsidR="0043422E" w:rsidRPr="0043422E">
        <w:t>That’s much better that you didn’t hear that.</w:t>
      </w:r>
    </w:p>
    <w:p w14:paraId="225C1896" w14:textId="730ECEAF" w:rsidR="0043422E" w:rsidRPr="0043422E" w:rsidRDefault="009D69C5" w:rsidP="0043422E">
      <w:pPr>
        <w:pStyle w:val="a-favorite"/>
      </w:pPr>
      <w:r w:rsidRPr="009D69C5">
        <w:rPr>
          <w:b/>
          <w:i/>
        </w:rPr>
        <w:t>Audience:</w:t>
      </w:r>
      <w:r w:rsidR="0043422E" w:rsidRPr="0043422E">
        <w:t>I didn’t know Protestants or Roman Catholics believed that.</w:t>
      </w:r>
    </w:p>
    <w:p w14:paraId="13CD1D4E" w14:textId="6DEBD7E7" w:rsidR="0043422E" w:rsidRPr="0043422E" w:rsidRDefault="009D69C5" w:rsidP="0043422E">
      <w:pPr>
        <w:pStyle w:val="a-favorite"/>
      </w:pPr>
      <w:r w:rsidRPr="009D69C5">
        <w:rPr>
          <w:b/>
          <w:i/>
        </w:rPr>
        <w:t>Fr. Seraphim:</w:t>
      </w:r>
      <w:r w:rsidR="0043422E" w:rsidRPr="0043422E">
        <w:t>We should talk about necessity, Vladika.</w:t>
      </w:r>
    </w:p>
    <w:p w14:paraId="3EEA0277" w14:textId="77777777" w:rsidR="0043422E" w:rsidRPr="0043422E" w:rsidRDefault="0043422E" w:rsidP="0043422E">
      <w:pPr>
        <w:pStyle w:val="a-favorite"/>
      </w:pPr>
      <w:r w:rsidRPr="0043422E">
        <w:t>Because I know that your elder — he said something that influenced my life greatly.</w:t>
      </w:r>
    </w:p>
    <w:p w14:paraId="326D73DC" w14:textId="77777777" w:rsidR="0043422E" w:rsidRPr="0043422E" w:rsidRDefault="0043422E" w:rsidP="0043422E">
      <w:pPr>
        <w:pStyle w:val="a-favorite"/>
      </w:pPr>
      <w:r w:rsidRPr="0043422E">
        <w:lastRenderedPageBreak/>
        <w:t>He said there is no “must.”</w:t>
      </w:r>
    </w:p>
    <w:p w14:paraId="2C029697" w14:textId="77777777" w:rsidR="0043422E" w:rsidRPr="0043422E" w:rsidRDefault="0043422E" w:rsidP="0043422E">
      <w:pPr>
        <w:pStyle w:val="a-favorite"/>
      </w:pPr>
      <w:r w:rsidRPr="0043422E">
        <w:t>We are free.</w:t>
      </w:r>
    </w:p>
    <w:p w14:paraId="7A57E642" w14:textId="77777777" w:rsidR="0043422E" w:rsidRPr="0043422E" w:rsidRDefault="0043422E" w:rsidP="0043422E">
      <w:pPr>
        <w:pStyle w:val="a-favorite"/>
      </w:pPr>
      <w:r w:rsidRPr="0043422E">
        <w:t>We can do what we want.</w:t>
      </w:r>
    </w:p>
    <w:p w14:paraId="19297627" w14:textId="77777777" w:rsidR="0043422E" w:rsidRPr="0043422E" w:rsidRDefault="0043422E" w:rsidP="0043422E">
      <w:pPr>
        <w:pStyle w:val="a-favorite"/>
      </w:pPr>
      <w:r w:rsidRPr="0043422E">
        <w:t>What do I tell you guys when someone says, “Oh, it’s Wednesday, you can’t have ice cream”?</w:t>
      </w:r>
    </w:p>
    <w:p w14:paraId="66A67987" w14:textId="77777777" w:rsidR="0043422E" w:rsidRPr="0043422E" w:rsidRDefault="0043422E" w:rsidP="0043422E">
      <w:pPr>
        <w:pStyle w:val="a-favorite"/>
      </w:pPr>
      <w:r w:rsidRPr="0043422E">
        <w:t>What do I tell you?</w:t>
      </w:r>
    </w:p>
    <w:p w14:paraId="27E7013F" w14:textId="1A1C018B" w:rsidR="0043422E" w:rsidRPr="0043422E" w:rsidRDefault="009D69C5" w:rsidP="0043422E">
      <w:pPr>
        <w:pStyle w:val="a-favorite"/>
      </w:pPr>
      <w:r w:rsidRPr="009D69C5">
        <w:rPr>
          <w:b/>
          <w:i/>
        </w:rPr>
        <w:t>Audience:</w:t>
      </w:r>
      <w:r w:rsidR="0043422E" w:rsidRPr="0043422E">
        <w:t>You say we can have ice cream.</w:t>
      </w:r>
    </w:p>
    <w:p w14:paraId="5F044BA1" w14:textId="0BC6B321" w:rsidR="0043422E" w:rsidRPr="0043422E" w:rsidRDefault="009D69C5" w:rsidP="0043422E">
      <w:pPr>
        <w:pStyle w:val="a-favorite"/>
      </w:pPr>
      <w:r w:rsidRPr="009D69C5">
        <w:rPr>
          <w:b/>
          <w:i/>
        </w:rPr>
        <w:t>Fr. Seraphim:</w:t>
      </w:r>
      <w:r w:rsidR="0043422E" w:rsidRPr="0043422E">
        <w:t>Exactly.</w:t>
      </w:r>
    </w:p>
    <w:p w14:paraId="42D656ED" w14:textId="77777777" w:rsidR="0043422E" w:rsidRPr="0043422E" w:rsidRDefault="0043422E" w:rsidP="0043422E">
      <w:pPr>
        <w:pStyle w:val="a-favorite"/>
      </w:pPr>
      <w:r w:rsidRPr="0043422E">
        <w:t>I say, “I can have ice cream. I’m choosing not to.”</w:t>
      </w:r>
    </w:p>
    <w:p w14:paraId="33D18A1B" w14:textId="77777777" w:rsidR="0043422E" w:rsidRPr="0043422E" w:rsidRDefault="0043422E" w:rsidP="0043422E">
      <w:pPr>
        <w:pStyle w:val="a-favorite"/>
      </w:pPr>
      <w:r w:rsidRPr="0043422E">
        <w:t>We have free will.</w:t>
      </w:r>
    </w:p>
    <w:p w14:paraId="08ABF6A5" w14:textId="77777777" w:rsidR="0043422E" w:rsidRPr="0043422E" w:rsidRDefault="0043422E" w:rsidP="0043422E">
      <w:pPr>
        <w:pStyle w:val="a-favorite"/>
      </w:pPr>
      <w:r w:rsidRPr="0043422E">
        <w:t>We have free will to eat ice cream or not.</w:t>
      </w:r>
    </w:p>
    <w:p w14:paraId="4821BA55" w14:textId="77777777" w:rsidR="0043422E" w:rsidRPr="0043422E" w:rsidRDefault="0043422E" w:rsidP="0043422E">
      <w:pPr>
        <w:pStyle w:val="a-favorite"/>
      </w:pPr>
      <w:r w:rsidRPr="0043422E">
        <w:t>We have free will to sin or not.</w:t>
      </w:r>
    </w:p>
    <w:p w14:paraId="50F63707" w14:textId="77777777" w:rsidR="0043422E" w:rsidRPr="0043422E" w:rsidRDefault="0043422E" w:rsidP="0043422E">
      <w:pPr>
        <w:pStyle w:val="a-favorite"/>
      </w:pPr>
      <w:r w:rsidRPr="0043422E">
        <w:t>Jesus Christ had free will.</w:t>
      </w:r>
    </w:p>
    <w:p w14:paraId="10A9F3D1" w14:textId="77777777" w:rsidR="0043422E" w:rsidRPr="0043422E" w:rsidRDefault="0043422E" w:rsidP="0043422E">
      <w:pPr>
        <w:pStyle w:val="a-favorite"/>
      </w:pPr>
      <w:r w:rsidRPr="0043422E">
        <w:t>He had free will to sin or not.</w:t>
      </w:r>
    </w:p>
    <w:p w14:paraId="62FB5E75" w14:textId="77777777" w:rsidR="0043422E" w:rsidRPr="0043422E" w:rsidRDefault="0043422E" w:rsidP="0043422E">
      <w:pPr>
        <w:pStyle w:val="a-favorite"/>
      </w:pPr>
      <w:r w:rsidRPr="0043422E">
        <w:t>He just chose not to.</w:t>
      </w:r>
    </w:p>
    <w:p w14:paraId="68AE4465" w14:textId="394BB86D" w:rsidR="0043422E" w:rsidRPr="0043422E" w:rsidRDefault="009D69C5" w:rsidP="0043422E">
      <w:pPr>
        <w:pStyle w:val="a-favorite"/>
      </w:pPr>
      <w:r w:rsidRPr="009D69C5">
        <w:rPr>
          <w:b/>
          <w:i/>
        </w:rPr>
        <w:t>Bishop Emilianos:</w:t>
      </w:r>
      <w:r w:rsidR="0043422E" w:rsidRPr="0043422E">
        <w:t>So maybe because that’s the teaching about my elder that influenced my life the most — the idea that there is no must.</w:t>
      </w:r>
    </w:p>
    <w:p w14:paraId="0082B27C" w14:textId="77777777" w:rsidR="0043422E" w:rsidRPr="0043422E" w:rsidRDefault="0043422E" w:rsidP="0043422E">
      <w:pPr>
        <w:pStyle w:val="a-favorite"/>
      </w:pPr>
      <w:r w:rsidRPr="0043422E">
        <w:t>But then there is also a must, isn’t there?</w:t>
      </w:r>
    </w:p>
    <w:p w14:paraId="3105DFB8" w14:textId="77777777" w:rsidR="0043422E" w:rsidRPr="0043422E" w:rsidRDefault="0043422E" w:rsidP="0043422E">
      <w:pPr>
        <w:pStyle w:val="a-favorite"/>
      </w:pPr>
      <w:r w:rsidRPr="0043422E">
        <w:t>Because it’s in your heart.</w:t>
      </w:r>
    </w:p>
    <w:p w14:paraId="496450D0" w14:textId="77777777" w:rsidR="0043422E" w:rsidRPr="0043422E" w:rsidRDefault="0043422E" w:rsidP="0043422E">
      <w:pPr>
        <w:pStyle w:val="a-favorite"/>
      </w:pPr>
      <w:r w:rsidRPr="0043422E">
        <w:t>Your love is in your heart.</w:t>
      </w:r>
    </w:p>
    <w:p w14:paraId="287D1F08" w14:textId="77777777" w:rsidR="0043422E" w:rsidRPr="0043422E" w:rsidRDefault="0043422E" w:rsidP="0043422E">
      <w:pPr>
        <w:pStyle w:val="a-favorite"/>
      </w:pPr>
      <w:r w:rsidRPr="0043422E">
        <w:t>And this is exactly what I was saying before.</w:t>
      </w:r>
    </w:p>
    <w:p w14:paraId="631C416F" w14:textId="77777777" w:rsidR="0043422E" w:rsidRPr="0043422E" w:rsidRDefault="0043422E" w:rsidP="0043422E">
      <w:pPr>
        <w:pStyle w:val="a-favorite"/>
      </w:pPr>
      <w:r w:rsidRPr="0043422E">
        <w:t>It is love that drove Christ to be crucified for us.</w:t>
      </w:r>
    </w:p>
    <w:p w14:paraId="4E071CC2" w14:textId="77777777" w:rsidR="0043422E" w:rsidRPr="0043422E" w:rsidRDefault="0043422E" w:rsidP="0043422E">
      <w:pPr>
        <w:pStyle w:val="a-favorite"/>
      </w:pPr>
      <w:r w:rsidRPr="0043422E">
        <w:t>It was not a must.</w:t>
      </w:r>
    </w:p>
    <w:p w14:paraId="01E72BBA" w14:textId="77777777" w:rsidR="0043422E" w:rsidRPr="0043422E" w:rsidRDefault="0043422E" w:rsidP="0043422E">
      <w:pPr>
        <w:pStyle w:val="a-favorite"/>
      </w:pPr>
      <w:r w:rsidRPr="0043422E">
        <w:t>It was His love.</w:t>
      </w:r>
    </w:p>
    <w:p w14:paraId="1C852B9B" w14:textId="77777777" w:rsidR="0043422E" w:rsidRPr="0043422E" w:rsidRDefault="0043422E" w:rsidP="0043422E">
      <w:pPr>
        <w:pStyle w:val="a-favorite"/>
      </w:pPr>
      <w:r w:rsidRPr="0043422E">
        <w:t>And we can see this even in ourselves.</w:t>
      </w:r>
    </w:p>
    <w:p w14:paraId="3BE69328" w14:textId="77777777" w:rsidR="0043422E" w:rsidRPr="0043422E" w:rsidRDefault="0043422E" w:rsidP="0043422E">
      <w:pPr>
        <w:pStyle w:val="a-favorite"/>
      </w:pPr>
      <w:r w:rsidRPr="0043422E">
        <w:t>We are created in the image and likeness of God.</w:t>
      </w:r>
    </w:p>
    <w:p w14:paraId="17A838B4" w14:textId="77777777" w:rsidR="0043422E" w:rsidRPr="0043422E" w:rsidRDefault="0043422E" w:rsidP="0043422E">
      <w:pPr>
        <w:pStyle w:val="a-favorite"/>
      </w:pPr>
      <w:r w:rsidRPr="0043422E">
        <w:t>So we can see this in ourselves.</w:t>
      </w:r>
    </w:p>
    <w:p w14:paraId="2B941CB2" w14:textId="77777777" w:rsidR="0043422E" w:rsidRPr="0043422E" w:rsidRDefault="0043422E" w:rsidP="0043422E">
      <w:pPr>
        <w:pStyle w:val="a-favorite"/>
      </w:pPr>
      <w:r w:rsidRPr="0043422E">
        <w:t>When parents sacrifice themselves for their children — Father said that example — but I will give another.</w:t>
      </w:r>
    </w:p>
    <w:p w14:paraId="6C1DA131" w14:textId="77777777" w:rsidR="0043422E" w:rsidRPr="0043422E" w:rsidRDefault="0043422E" w:rsidP="0043422E">
      <w:pPr>
        <w:pStyle w:val="a-favorite"/>
      </w:pPr>
      <w:r w:rsidRPr="0043422E">
        <w:t>When a child is young and doesn’t allow the parents to sleep during the night, the parents do not think that this is a Cross.</w:t>
      </w:r>
    </w:p>
    <w:p w14:paraId="47BDCE69" w14:textId="77777777" w:rsidR="0043422E" w:rsidRPr="0043422E" w:rsidRDefault="0043422E" w:rsidP="0043422E">
      <w:pPr>
        <w:pStyle w:val="a-favorite"/>
      </w:pPr>
      <w:r w:rsidRPr="0043422E">
        <w:t>They do it out of love.</w:t>
      </w:r>
    </w:p>
    <w:p w14:paraId="57A4647D" w14:textId="77777777" w:rsidR="0043422E" w:rsidRPr="0043422E" w:rsidRDefault="0043422E" w:rsidP="0043422E">
      <w:pPr>
        <w:pStyle w:val="a-favorite"/>
      </w:pPr>
      <w:r w:rsidRPr="0043422E">
        <w:t>They don’t even consider it suffering.</w:t>
      </w:r>
    </w:p>
    <w:p w14:paraId="58B00126" w14:textId="77777777" w:rsidR="0043422E" w:rsidRPr="0043422E" w:rsidRDefault="0043422E" w:rsidP="0043422E">
      <w:pPr>
        <w:pStyle w:val="a-favorite"/>
      </w:pPr>
      <w:r w:rsidRPr="0043422E">
        <w:t>They don’t think about escaping it.</w:t>
      </w:r>
    </w:p>
    <w:p w14:paraId="732904AA" w14:textId="77777777" w:rsidR="0043422E" w:rsidRPr="0043422E" w:rsidRDefault="0043422E" w:rsidP="0043422E">
      <w:pPr>
        <w:pStyle w:val="a-favorite"/>
      </w:pPr>
      <w:r w:rsidRPr="0043422E">
        <w:t>Because they love their children and want to raise them properly.</w:t>
      </w:r>
    </w:p>
    <w:p w14:paraId="07A4E340" w14:textId="77777777" w:rsidR="0043422E" w:rsidRPr="0043422E" w:rsidRDefault="0043422E" w:rsidP="0043422E">
      <w:pPr>
        <w:pStyle w:val="a-favorite"/>
      </w:pPr>
      <w:r w:rsidRPr="0043422E">
        <w:lastRenderedPageBreak/>
        <w:t>They will do whatever they can.</w:t>
      </w:r>
    </w:p>
    <w:p w14:paraId="5BAEBA88" w14:textId="77777777" w:rsidR="0043422E" w:rsidRPr="0043422E" w:rsidRDefault="0043422E" w:rsidP="0043422E">
      <w:pPr>
        <w:pStyle w:val="a-favorite"/>
      </w:pPr>
      <w:r w:rsidRPr="0043422E">
        <w:t>But they won’t give their child to the neighbor to raise and then take him back later.</w:t>
      </w:r>
    </w:p>
    <w:p w14:paraId="5936DAA8" w14:textId="77777777" w:rsidR="0043422E" w:rsidRPr="0043422E" w:rsidRDefault="0043422E" w:rsidP="0043422E">
      <w:pPr>
        <w:pStyle w:val="a-favorite"/>
      </w:pPr>
      <w:r w:rsidRPr="0043422E">
        <w:t>They don’t do that.</w:t>
      </w:r>
    </w:p>
    <w:p w14:paraId="286F4469" w14:textId="77777777" w:rsidR="0043422E" w:rsidRPr="0043422E" w:rsidRDefault="0043422E" w:rsidP="0043422E">
      <w:pPr>
        <w:pStyle w:val="a-favorite"/>
      </w:pPr>
      <w:r w:rsidRPr="0043422E">
        <w:t>So God loved us in such a way that Christ sacrificed Himself on the Cross for us.</w:t>
      </w:r>
    </w:p>
    <w:p w14:paraId="4FA040C4" w14:textId="77777777" w:rsidR="0043422E" w:rsidRPr="0043422E" w:rsidRDefault="0043422E" w:rsidP="0043422E">
      <w:pPr>
        <w:pStyle w:val="a-favorite"/>
      </w:pPr>
      <w:r w:rsidRPr="0043422E">
        <w:t>Just for us.</w:t>
      </w:r>
    </w:p>
    <w:p w14:paraId="51E18A20" w14:textId="77777777" w:rsidR="0043422E" w:rsidRPr="0043422E" w:rsidRDefault="0043422E" w:rsidP="0043422E">
      <w:pPr>
        <w:pStyle w:val="a-favorite"/>
      </w:pPr>
      <w:r w:rsidRPr="0043422E">
        <w:t>And this is the thing.</w:t>
      </w:r>
    </w:p>
    <w:p w14:paraId="547CCF2E" w14:textId="77777777" w:rsidR="0043422E" w:rsidRPr="0043422E" w:rsidRDefault="0043422E" w:rsidP="0043422E">
      <w:pPr>
        <w:pStyle w:val="a-favorite"/>
      </w:pPr>
      <w:r w:rsidRPr="0043422E">
        <w:t>The Cross is always connected with sacrifice.</w:t>
      </w:r>
    </w:p>
    <w:p w14:paraId="53250495" w14:textId="77777777" w:rsidR="0043422E" w:rsidRPr="0043422E" w:rsidRDefault="0043422E" w:rsidP="0043422E">
      <w:pPr>
        <w:pStyle w:val="a-favorite"/>
      </w:pPr>
      <w:r w:rsidRPr="0043422E">
        <w:t>But not because you must.</w:t>
      </w:r>
    </w:p>
    <w:p w14:paraId="4E2D9F0C" w14:textId="77777777" w:rsidR="0043422E" w:rsidRPr="0043422E" w:rsidRDefault="0043422E" w:rsidP="0043422E">
      <w:pPr>
        <w:pStyle w:val="a-favorite"/>
      </w:pPr>
      <w:r w:rsidRPr="0043422E">
        <w:t>The martyrs gave their lives out of love for God.</w:t>
      </w:r>
    </w:p>
    <w:p w14:paraId="473B5DCF" w14:textId="77777777" w:rsidR="0043422E" w:rsidRPr="0043422E" w:rsidRDefault="0043422E" w:rsidP="0043422E">
      <w:pPr>
        <w:pStyle w:val="a-favorite"/>
      </w:pPr>
      <w:r w:rsidRPr="0043422E">
        <w:t>And when you have so much love for God, what you receive in return is love.</w:t>
      </w:r>
    </w:p>
    <w:p w14:paraId="4B8AAEDB" w14:textId="77777777" w:rsidR="0043422E" w:rsidRPr="0043422E" w:rsidRDefault="0043422E" w:rsidP="0043422E">
      <w:pPr>
        <w:pStyle w:val="a-favorite"/>
      </w:pPr>
      <w:r w:rsidRPr="0043422E">
        <w:t>There is nothing else to receive.</w:t>
      </w:r>
    </w:p>
    <w:p w14:paraId="2262ED8A" w14:textId="77777777" w:rsidR="0043422E" w:rsidRPr="0043422E" w:rsidRDefault="0043422E" w:rsidP="0043422E">
      <w:pPr>
        <w:pStyle w:val="a-favorite"/>
      </w:pPr>
      <w:r w:rsidRPr="0043422E">
        <w:t>Because that is the only thing that exists in the end.</w:t>
      </w:r>
    </w:p>
    <w:p w14:paraId="483F82C7" w14:textId="77777777" w:rsidR="0043422E" w:rsidRPr="0043422E" w:rsidRDefault="0043422E" w:rsidP="0043422E">
      <w:pPr>
        <w:pStyle w:val="a-favorite"/>
      </w:pPr>
      <w:r w:rsidRPr="0043422E">
        <w:t>And this is the beauty of the Cross.</w:t>
      </w:r>
    </w:p>
    <w:p w14:paraId="4788D63F" w14:textId="77777777" w:rsidR="0043422E" w:rsidRPr="0043422E" w:rsidRDefault="0043422E" w:rsidP="0043422E">
      <w:pPr>
        <w:pStyle w:val="a-favorite"/>
      </w:pPr>
      <w:r w:rsidRPr="0043422E">
        <w:t>This sacrifice carries all the grace that we can find.</w:t>
      </w:r>
    </w:p>
    <w:p w14:paraId="67901370" w14:textId="77777777" w:rsidR="0043422E" w:rsidRPr="0043422E" w:rsidRDefault="0043422E" w:rsidP="0043422E">
      <w:pPr>
        <w:pStyle w:val="a-favorite"/>
      </w:pPr>
      <w:r w:rsidRPr="0043422E">
        <w:t>If we read the lives of the saints, we will understand that their life was a constant Cross.</w:t>
      </w:r>
    </w:p>
    <w:p w14:paraId="1D46A6C0" w14:textId="77777777" w:rsidR="0043422E" w:rsidRPr="0043422E" w:rsidRDefault="0043422E" w:rsidP="0043422E">
      <w:pPr>
        <w:pStyle w:val="a-favorite"/>
      </w:pPr>
      <w:r w:rsidRPr="0043422E">
        <w:t>There is not one saint who did not suffer.</w:t>
      </w:r>
    </w:p>
    <w:p w14:paraId="3A77DF47" w14:textId="77777777" w:rsidR="0043422E" w:rsidRPr="0043422E" w:rsidRDefault="0043422E" w:rsidP="0043422E">
      <w:pPr>
        <w:pStyle w:val="a-favorite"/>
      </w:pPr>
      <w:r w:rsidRPr="0043422E">
        <w:t>There is not one person who does not suffer.</w:t>
      </w:r>
    </w:p>
    <w:p w14:paraId="23BD843B" w14:textId="77777777" w:rsidR="0043422E" w:rsidRPr="0043422E" w:rsidRDefault="0043422E" w:rsidP="0043422E">
      <w:pPr>
        <w:pStyle w:val="a-favorite"/>
      </w:pPr>
      <w:r w:rsidRPr="0043422E">
        <w:t>But the difference is whether we do it for God or not.</w:t>
      </w:r>
    </w:p>
    <w:p w14:paraId="38869251" w14:textId="77777777" w:rsidR="0043422E" w:rsidRPr="0043422E" w:rsidRDefault="0043422E" w:rsidP="0043422E">
      <w:pPr>
        <w:pStyle w:val="a-favorite"/>
      </w:pPr>
      <w:r w:rsidRPr="0043422E">
        <w:t>If we do it for God, it is considered a Cross.</w:t>
      </w:r>
    </w:p>
    <w:p w14:paraId="1DA800D3" w14:textId="77777777" w:rsidR="0043422E" w:rsidRPr="0043422E" w:rsidRDefault="0043422E" w:rsidP="0043422E">
      <w:pPr>
        <w:pStyle w:val="a-favorite"/>
      </w:pPr>
      <w:r w:rsidRPr="0043422E">
        <w:t>If we do not do it for God, it is just suffering.</w:t>
      </w:r>
    </w:p>
    <w:p w14:paraId="5134587F" w14:textId="77777777" w:rsidR="0043422E" w:rsidRPr="0043422E" w:rsidRDefault="0043422E" w:rsidP="0043422E">
      <w:pPr>
        <w:pStyle w:val="a-favorite"/>
      </w:pPr>
      <w:r w:rsidRPr="0043422E">
        <w:t>But the Cross carries God.</w:t>
      </w:r>
    </w:p>
    <w:p w14:paraId="6033E2AA" w14:textId="77777777" w:rsidR="0043422E" w:rsidRPr="0043422E" w:rsidRDefault="0043422E" w:rsidP="0043422E">
      <w:pPr>
        <w:pStyle w:val="a-favorite"/>
      </w:pPr>
      <w:r w:rsidRPr="0043422E">
        <w:t>It carries grace.</w:t>
      </w:r>
    </w:p>
    <w:p w14:paraId="418B8E7E" w14:textId="77777777" w:rsidR="0043422E" w:rsidRPr="0043422E" w:rsidRDefault="0043422E" w:rsidP="0043422E">
      <w:pPr>
        <w:pStyle w:val="a-favorite"/>
      </w:pPr>
      <w:r w:rsidRPr="0043422E">
        <w:t>It carries eternity.</w:t>
      </w:r>
    </w:p>
    <w:p w14:paraId="7C6355A3" w14:textId="77777777" w:rsidR="0043422E" w:rsidRDefault="0043422E" w:rsidP="0043422E">
      <w:pPr>
        <w:pStyle w:val="a-favorite"/>
      </w:pPr>
    </w:p>
    <w:p w14:paraId="6E3637D5" w14:textId="77777777" w:rsidR="0043422E" w:rsidRPr="0043422E" w:rsidRDefault="0043422E" w:rsidP="0043422E">
      <w:pPr>
        <w:pStyle w:val="a-favorite"/>
        <w:rPr>
          <w:b/>
          <w:bCs/>
        </w:rPr>
      </w:pPr>
      <w:r w:rsidRPr="0043422E">
        <w:rPr>
          <w:b/>
          <w:bCs/>
        </w:rPr>
        <w:t>20:00</w:t>
      </w:r>
    </w:p>
    <w:p w14:paraId="3C9CBE39" w14:textId="60D2B65A" w:rsidR="0043422E" w:rsidRPr="0043422E" w:rsidRDefault="009D69C5" w:rsidP="0043422E">
      <w:pPr>
        <w:pStyle w:val="a-favorite"/>
      </w:pPr>
      <w:r w:rsidRPr="009D69C5">
        <w:rPr>
          <w:b/>
          <w:i/>
        </w:rPr>
        <w:t>Fr. Seraphim:</w:t>
      </w:r>
      <w:r w:rsidR="0043422E" w:rsidRPr="0043422E">
        <w:t>Right. So that’s a very important distinction — suffering versus the Cross. Everyone suffers. Everyone has difficulties. Everyone has things that they struggle with. But the question is whether we unite those struggles with Christ.</w:t>
      </w:r>
    </w:p>
    <w:p w14:paraId="643A617A" w14:textId="77777777" w:rsidR="0043422E" w:rsidRPr="0043422E" w:rsidRDefault="0043422E" w:rsidP="0043422E">
      <w:pPr>
        <w:pStyle w:val="a-favorite"/>
      </w:pPr>
      <w:r w:rsidRPr="0043422E">
        <w:t>If we unite them with Christ, then they become the Cross. If we do not unite them with Christ, then they remain simply suffering.</w:t>
      </w:r>
    </w:p>
    <w:p w14:paraId="2EBA7E2E" w14:textId="77777777" w:rsidR="0043422E" w:rsidRPr="0043422E" w:rsidRDefault="0043422E" w:rsidP="0043422E">
      <w:pPr>
        <w:pStyle w:val="a-favorite"/>
      </w:pPr>
      <w:r w:rsidRPr="0043422E">
        <w:t>And suffering by itself doesn’t save anyone.</w:t>
      </w:r>
    </w:p>
    <w:p w14:paraId="43878407" w14:textId="77777777" w:rsidR="0043422E" w:rsidRPr="0043422E" w:rsidRDefault="0043422E" w:rsidP="0043422E">
      <w:pPr>
        <w:pStyle w:val="a-favorite"/>
      </w:pPr>
      <w:r w:rsidRPr="0043422E">
        <w:t>But the Cross saves.</w:t>
      </w:r>
    </w:p>
    <w:p w14:paraId="40E0C7CD" w14:textId="77777777" w:rsidR="0043422E" w:rsidRPr="0043422E" w:rsidRDefault="0043422E" w:rsidP="0043422E">
      <w:pPr>
        <w:pStyle w:val="a-favorite"/>
      </w:pPr>
      <w:r w:rsidRPr="0043422E">
        <w:t>And the Cross saves because Christ is in it.</w:t>
      </w:r>
    </w:p>
    <w:p w14:paraId="0A5DD35A" w14:textId="77777777" w:rsidR="0043422E" w:rsidRPr="0043422E" w:rsidRDefault="0043422E" w:rsidP="0043422E">
      <w:pPr>
        <w:pStyle w:val="a-favorite"/>
      </w:pPr>
      <w:r w:rsidRPr="0043422E">
        <w:t>Christ transforms suffering.</w:t>
      </w:r>
    </w:p>
    <w:p w14:paraId="4C81C8EF" w14:textId="77777777" w:rsidR="0043422E" w:rsidRPr="0043422E" w:rsidRDefault="0043422E" w:rsidP="0043422E">
      <w:pPr>
        <w:pStyle w:val="a-favorite"/>
      </w:pPr>
      <w:r w:rsidRPr="0043422E">
        <w:t>He enters into suffering.</w:t>
      </w:r>
    </w:p>
    <w:p w14:paraId="2A065D3B" w14:textId="77777777" w:rsidR="0043422E" w:rsidRPr="0043422E" w:rsidRDefault="0043422E" w:rsidP="0043422E">
      <w:pPr>
        <w:pStyle w:val="a-favorite"/>
      </w:pPr>
      <w:r w:rsidRPr="0043422E">
        <w:lastRenderedPageBreak/>
        <w:t>And when He enters into suffering, suffering becomes something else.</w:t>
      </w:r>
    </w:p>
    <w:p w14:paraId="51336332" w14:textId="77777777" w:rsidR="0043422E" w:rsidRPr="0043422E" w:rsidRDefault="0043422E" w:rsidP="0043422E">
      <w:pPr>
        <w:pStyle w:val="a-favorite"/>
      </w:pPr>
      <w:r w:rsidRPr="0043422E">
        <w:t>It becomes a path to life.</w:t>
      </w:r>
    </w:p>
    <w:p w14:paraId="0407D584" w14:textId="28EEF861" w:rsidR="0043422E" w:rsidRPr="0043422E" w:rsidRDefault="009D69C5" w:rsidP="0043422E">
      <w:pPr>
        <w:pStyle w:val="a-favorite"/>
      </w:pPr>
      <w:r w:rsidRPr="009D69C5">
        <w:rPr>
          <w:b/>
          <w:i/>
        </w:rPr>
        <w:t>Bishop Emilianos:</w:t>
      </w:r>
      <w:r w:rsidR="0043422E" w:rsidRPr="0043422E">
        <w:t>Yes.</w:t>
      </w:r>
    </w:p>
    <w:p w14:paraId="3B96D084" w14:textId="77777777" w:rsidR="0043422E" w:rsidRPr="0043422E" w:rsidRDefault="0043422E" w:rsidP="0043422E">
      <w:pPr>
        <w:pStyle w:val="a-favorite"/>
      </w:pPr>
      <w:r w:rsidRPr="0043422E">
        <w:t>And when we speak about the Cross we must always remember that the Cross cannot be separated from the Resurrection.</w:t>
      </w:r>
    </w:p>
    <w:p w14:paraId="23CA2E33" w14:textId="77777777" w:rsidR="0043422E" w:rsidRPr="0043422E" w:rsidRDefault="0043422E" w:rsidP="0043422E">
      <w:pPr>
        <w:pStyle w:val="a-favorite"/>
      </w:pPr>
      <w:r w:rsidRPr="0043422E">
        <w:t>If we remove the Resurrection, the Cross would simply be a tragedy.</w:t>
      </w:r>
    </w:p>
    <w:p w14:paraId="1E5B10A1" w14:textId="77777777" w:rsidR="0043422E" w:rsidRPr="0043422E" w:rsidRDefault="0043422E" w:rsidP="0043422E">
      <w:pPr>
        <w:pStyle w:val="a-favorite"/>
      </w:pPr>
      <w:r w:rsidRPr="0043422E">
        <w:t>It would simply be a a terrible death.</w:t>
      </w:r>
    </w:p>
    <w:p w14:paraId="2699A983" w14:textId="77777777" w:rsidR="0043422E" w:rsidRPr="0043422E" w:rsidRDefault="0043422E" w:rsidP="0043422E">
      <w:pPr>
        <w:pStyle w:val="a-favorite"/>
      </w:pPr>
      <w:r w:rsidRPr="0043422E">
        <w:t>But the Cross together with the Resurrection becomes victory.</w:t>
      </w:r>
    </w:p>
    <w:p w14:paraId="7008C2D4" w14:textId="77777777" w:rsidR="0043422E" w:rsidRPr="0043422E" w:rsidRDefault="0043422E" w:rsidP="0043422E">
      <w:pPr>
        <w:pStyle w:val="a-favorite"/>
      </w:pPr>
      <w:r w:rsidRPr="0043422E">
        <w:t>Christ enters death and destroys death from within.</w:t>
      </w:r>
    </w:p>
    <w:p w14:paraId="1B2740B8" w14:textId="77777777" w:rsidR="0043422E" w:rsidRPr="0043422E" w:rsidRDefault="0043422E" w:rsidP="0043422E">
      <w:pPr>
        <w:pStyle w:val="a-favorite"/>
      </w:pPr>
      <w:r w:rsidRPr="0043422E">
        <w:t>And this is something very important.</w:t>
      </w:r>
    </w:p>
    <w:p w14:paraId="4BEA9681" w14:textId="77777777" w:rsidR="0043422E" w:rsidRPr="0043422E" w:rsidRDefault="0043422E" w:rsidP="0043422E">
      <w:pPr>
        <w:pStyle w:val="a-favorite"/>
      </w:pPr>
      <w:r w:rsidRPr="0043422E">
        <w:t>God does not destroy death from outside.</w:t>
      </w:r>
    </w:p>
    <w:p w14:paraId="019CAD88" w14:textId="77777777" w:rsidR="0043422E" w:rsidRPr="0043422E" w:rsidRDefault="0043422E" w:rsidP="0043422E">
      <w:pPr>
        <w:pStyle w:val="a-favorite"/>
      </w:pPr>
      <w:r w:rsidRPr="0043422E">
        <w:t>He destroys death by entering it.</w:t>
      </w:r>
    </w:p>
    <w:p w14:paraId="72B9E5A3" w14:textId="77777777" w:rsidR="0043422E" w:rsidRPr="0043422E" w:rsidRDefault="0043422E" w:rsidP="0043422E">
      <w:pPr>
        <w:pStyle w:val="a-favorite"/>
      </w:pPr>
      <w:r w:rsidRPr="0043422E">
        <w:t>He accepts death voluntarily.</w:t>
      </w:r>
    </w:p>
    <w:p w14:paraId="60AB9700" w14:textId="77777777" w:rsidR="0043422E" w:rsidRPr="0043422E" w:rsidRDefault="0043422E" w:rsidP="0043422E">
      <w:pPr>
        <w:pStyle w:val="a-favorite"/>
      </w:pPr>
      <w:r w:rsidRPr="0043422E">
        <w:t>And by accepting death He destroys the power of death.</w:t>
      </w:r>
    </w:p>
    <w:p w14:paraId="15DDA6CC" w14:textId="0EAA91D6" w:rsidR="0043422E" w:rsidRPr="0043422E" w:rsidRDefault="009D69C5" w:rsidP="0043422E">
      <w:pPr>
        <w:pStyle w:val="a-favorite"/>
      </w:pPr>
      <w:r w:rsidRPr="009D69C5">
        <w:rPr>
          <w:b/>
          <w:i/>
        </w:rPr>
        <w:t>Fr. Seraphim:</w:t>
      </w:r>
      <w:r w:rsidR="0043422E" w:rsidRPr="0043422E">
        <w:t>Right.</w:t>
      </w:r>
    </w:p>
    <w:p w14:paraId="73549AC7" w14:textId="77777777" w:rsidR="0043422E" w:rsidRPr="0043422E" w:rsidRDefault="0043422E" w:rsidP="0043422E">
      <w:pPr>
        <w:pStyle w:val="a-favorite"/>
      </w:pPr>
      <w:r w:rsidRPr="0043422E">
        <w:t>And that’s why in the services we say that Christ trampled down death by death.</w:t>
      </w:r>
    </w:p>
    <w:p w14:paraId="0FC2A6C1" w14:textId="77777777" w:rsidR="0043422E" w:rsidRPr="0043422E" w:rsidRDefault="0043422E" w:rsidP="0043422E">
      <w:pPr>
        <w:pStyle w:val="a-favorite"/>
      </w:pPr>
      <w:r w:rsidRPr="0043422E">
        <w:t>He destroyed death by entering into it.</w:t>
      </w:r>
    </w:p>
    <w:p w14:paraId="3983E14D" w14:textId="77777777" w:rsidR="0043422E" w:rsidRPr="0043422E" w:rsidRDefault="0043422E" w:rsidP="0043422E">
      <w:pPr>
        <w:pStyle w:val="a-favorite"/>
      </w:pPr>
      <w:r w:rsidRPr="0043422E">
        <w:t>And so the Cross is not defeat.</w:t>
      </w:r>
    </w:p>
    <w:p w14:paraId="136720BD" w14:textId="77777777" w:rsidR="0043422E" w:rsidRPr="0043422E" w:rsidRDefault="0043422E" w:rsidP="0043422E">
      <w:pPr>
        <w:pStyle w:val="a-favorite"/>
      </w:pPr>
      <w:r w:rsidRPr="0043422E">
        <w:t>The Cross is victory.</w:t>
      </w:r>
    </w:p>
    <w:p w14:paraId="765FBD5C" w14:textId="77777777" w:rsidR="0043422E" w:rsidRPr="0043422E" w:rsidRDefault="0043422E" w:rsidP="0043422E">
      <w:pPr>
        <w:pStyle w:val="a-favorite"/>
      </w:pPr>
      <w:r w:rsidRPr="0043422E">
        <w:t>But it is a victory that looks like defeat.</w:t>
      </w:r>
    </w:p>
    <w:p w14:paraId="51F0764B" w14:textId="77777777" w:rsidR="0043422E" w:rsidRPr="0043422E" w:rsidRDefault="0043422E" w:rsidP="0043422E">
      <w:pPr>
        <w:pStyle w:val="a-favorite"/>
      </w:pPr>
      <w:r w:rsidRPr="0043422E">
        <w:t>And that’s part of the mystery.</w:t>
      </w:r>
    </w:p>
    <w:p w14:paraId="10F70F77" w14:textId="77777777" w:rsidR="0043422E" w:rsidRPr="0043422E" w:rsidRDefault="0043422E" w:rsidP="0043422E">
      <w:pPr>
        <w:pStyle w:val="a-favorite"/>
      </w:pPr>
      <w:r w:rsidRPr="0043422E">
        <w:t>Because God does things in a way that the world does not expect.</w:t>
      </w:r>
    </w:p>
    <w:p w14:paraId="7118F123" w14:textId="77777777" w:rsidR="0043422E" w:rsidRPr="0043422E" w:rsidRDefault="0043422E" w:rsidP="0043422E">
      <w:pPr>
        <w:pStyle w:val="a-favorite"/>
      </w:pPr>
      <w:r w:rsidRPr="0043422E">
        <w:t>The world expects power.</w:t>
      </w:r>
    </w:p>
    <w:p w14:paraId="64E7D2A9" w14:textId="77777777" w:rsidR="0043422E" w:rsidRPr="0043422E" w:rsidRDefault="0043422E" w:rsidP="0043422E">
      <w:pPr>
        <w:pStyle w:val="a-favorite"/>
      </w:pPr>
      <w:r w:rsidRPr="0043422E">
        <w:t>The world expects domination.</w:t>
      </w:r>
    </w:p>
    <w:p w14:paraId="2C897C7B" w14:textId="77777777" w:rsidR="0043422E" w:rsidRPr="0043422E" w:rsidRDefault="0043422E" w:rsidP="0043422E">
      <w:pPr>
        <w:pStyle w:val="a-favorite"/>
      </w:pPr>
      <w:r w:rsidRPr="0043422E">
        <w:t>The world expects victory through force.</w:t>
      </w:r>
    </w:p>
    <w:p w14:paraId="3179416B" w14:textId="77777777" w:rsidR="0043422E" w:rsidRPr="0043422E" w:rsidRDefault="0043422E" w:rsidP="0043422E">
      <w:pPr>
        <w:pStyle w:val="a-favorite"/>
      </w:pPr>
      <w:r w:rsidRPr="0043422E">
        <w:t>But God conquers through humility.</w:t>
      </w:r>
    </w:p>
    <w:p w14:paraId="13CF6B55" w14:textId="77777777" w:rsidR="0043422E" w:rsidRPr="0043422E" w:rsidRDefault="0043422E" w:rsidP="0043422E">
      <w:pPr>
        <w:pStyle w:val="a-favorite"/>
      </w:pPr>
      <w:r w:rsidRPr="0043422E">
        <w:t>He conquers through love.</w:t>
      </w:r>
    </w:p>
    <w:p w14:paraId="17555DF8" w14:textId="77777777" w:rsidR="0043422E" w:rsidRPr="0043422E" w:rsidRDefault="0043422E" w:rsidP="0043422E">
      <w:pPr>
        <w:pStyle w:val="a-favorite"/>
      </w:pPr>
      <w:r w:rsidRPr="0043422E">
        <w:t>He conquers through sacrifice.</w:t>
      </w:r>
    </w:p>
    <w:p w14:paraId="1EEDB301" w14:textId="72BB5F5A" w:rsidR="0043422E" w:rsidRPr="0043422E" w:rsidRDefault="009D69C5" w:rsidP="0043422E">
      <w:pPr>
        <w:pStyle w:val="a-favorite"/>
      </w:pPr>
      <w:r w:rsidRPr="009D69C5">
        <w:rPr>
          <w:b/>
          <w:i/>
        </w:rPr>
        <w:t>Bishop Emilianos:</w:t>
      </w:r>
      <w:r w:rsidR="0043422E" w:rsidRPr="0043422E">
        <w:t>Yes.</w:t>
      </w:r>
    </w:p>
    <w:p w14:paraId="1FF8F7EB" w14:textId="77777777" w:rsidR="0043422E" w:rsidRPr="0043422E" w:rsidRDefault="0043422E" w:rsidP="0043422E">
      <w:pPr>
        <w:pStyle w:val="a-favorite"/>
      </w:pPr>
      <w:r w:rsidRPr="0043422E">
        <w:t>And this is why the Cross is difficult for many people to understand.</w:t>
      </w:r>
    </w:p>
    <w:p w14:paraId="2D4BC1F2" w14:textId="77777777" w:rsidR="0043422E" w:rsidRPr="0043422E" w:rsidRDefault="0043422E" w:rsidP="0043422E">
      <w:pPr>
        <w:pStyle w:val="a-favorite"/>
      </w:pPr>
      <w:r w:rsidRPr="0043422E">
        <w:t>Because the Cross does not follow the logic of the world.</w:t>
      </w:r>
    </w:p>
    <w:p w14:paraId="4E5C3702" w14:textId="77777777" w:rsidR="0043422E" w:rsidRPr="0043422E" w:rsidRDefault="0043422E" w:rsidP="0043422E">
      <w:pPr>
        <w:pStyle w:val="a-favorite"/>
      </w:pPr>
      <w:r w:rsidRPr="0043422E">
        <w:t>The logic of the world is power.</w:t>
      </w:r>
    </w:p>
    <w:p w14:paraId="42B71640" w14:textId="77777777" w:rsidR="0043422E" w:rsidRPr="0043422E" w:rsidRDefault="0043422E" w:rsidP="0043422E">
      <w:pPr>
        <w:pStyle w:val="a-favorite"/>
      </w:pPr>
      <w:r w:rsidRPr="0043422E">
        <w:t>But the logic of God is love.</w:t>
      </w:r>
    </w:p>
    <w:p w14:paraId="04DD7CE1" w14:textId="77777777" w:rsidR="0043422E" w:rsidRPr="0043422E" w:rsidRDefault="0043422E" w:rsidP="0043422E">
      <w:pPr>
        <w:pStyle w:val="a-favorite"/>
      </w:pPr>
      <w:r w:rsidRPr="0043422E">
        <w:t>And love always involves sacrifice.</w:t>
      </w:r>
    </w:p>
    <w:p w14:paraId="400C7F3B" w14:textId="77777777" w:rsidR="0043422E" w:rsidRPr="0043422E" w:rsidRDefault="0043422E" w:rsidP="0043422E">
      <w:pPr>
        <w:pStyle w:val="a-favorite"/>
      </w:pPr>
      <w:r w:rsidRPr="0043422E">
        <w:t>When you truly love someone, you are willing to sacrifice yourself for that person.</w:t>
      </w:r>
    </w:p>
    <w:p w14:paraId="3A79DCD1" w14:textId="77777777" w:rsidR="0043422E" w:rsidRPr="0043422E" w:rsidRDefault="0043422E" w:rsidP="0043422E">
      <w:pPr>
        <w:pStyle w:val="a-favorite"/>
      </w:pPr>
      <w:r w:rsidRPr="0043422E">
        <w:lastRenderedPageBreak/>
        <w:t>This is true in families.</w:t>
      </w:r>
    </w:p>
    <w:p w14:paraId="7019045B" w14:textId="77777777" w:rsidR="0043422E" w:rsidRPr="0043422E" w:rsidRDefault="0043422E" w:rsidP="0043422E">
      <w:pPr>
        <w:pStyle w:val="a-favorite"/>
      </w:pPr>
      <w:r w:rsidRPr="0043422E">
        <w:t>This is true in friendships.</w:t>
      </w:r>
    </w:p>
    <w:p w14:paraId="0AC90D60" w14:textId="77777777" w:rsidR="0043422E" w:rsidRPr="0043422E" w:rsidRDefault="0043422E" w:rsidP="0043422E">
      <w:pPr>
        <w:pStyle w:val="a-favorite"/>
      </w:pPr>
      <w:r w:rsidRPr="0043422E">
        <w:t>This is true in every form of real love.</w:t>
      </w:r>
    </w:p>
    <w:p w14:paraId="5E12C828" w14:textId="77777777" w:rsidR="0043422E" w:rsidRPr="0043422E" w:rsidRDefault="0043422E" w:rsidP="0043422E">
      <w:pPr>
        <w:pStyle w:val="a-favorite"/>
      </w:pPr>
      <w:r w:rsidRPr="0043422E">
        <w:t>And this is why the Cross reveals the love of God.</w:t>
      </w:r>
    </w:p>
    <w:p w14:paraId="11958DC9" w14:textId="77777777" w:rsidR="0043422E" w:rsidRPr="0043422E" w:rsidRDefault="0043422E" w:rsidP="0043422E">
      <w:pPr>
        <w:pStyle w:val="a-favorite"/>
      </w:pPr>
      <w:r w:rsidRPr="0043422E">
        <w:t>Christ sacrifices Himself for us.</w:t>
      </w:r>
    </w:p>
    <w:p w14:paraId="316D1709" w14:textId="77777777" w:rsidR="0043422E" w:rsidRPr="0043422E" w:rsidRDefault="0043422E" w:rsidP="0043422E">
      <w:pPr>
        <w:pStyle w:val="a-favorite"/>
      </w:pPr>
      <w:r w:rsidRPr="0043422E">
        <w:t>And in doing so He reveals what divine love truly is.</w:t>
      </w:r>
    </w:p>
    <w:p w14:paraId="0B0C09C1" w14:textId="40A96AE0" w:rsidR="0043422E" w:rsidRPr="0043422E" w:rsidRDefault="009D69C5" w:rsidP="0043422E">
      <w:pPr>
        <w:pStyle w:val="a-favorite"/>
      </w:pPr>
      <w:r w:rsidRPr="009D69C5">
        <w:rPr>
          <w:b/>
          <w:i/>
        </w:rPr>
        <w:t>Fr. Seraphim:</w:t>
      </w:r>
      <w:r w:rsidR="0043422E" w:rsidRPr="0043422E">
        <w:t>And this is something that we have to learn slowly.</w:t>
      </w:r>
    </w:p>
    <w:p w14:paraId="67DEEC4E" w14:textId="77777777" w:rsidR="0043422E" w:rsidRPr="0043422E" w:rsidRDefault="0043422E" w:rsidP="0043422E">
      <w:pPr>
        <w:pStyle w:val="a-favorite"/>
      </w:pPr>
      <w:r w:rsidRPr="0043422E">
        <w:t>Because we tend to think in worldly categories.</w:t>
      </w:r>
    </w:p>
    <w:p w14:paraId="6E1C5934" w14:textId="77777777" w:rsidR="0043422E" w:rsidRPr="0043422E" w:rsidRDefault="0043422E" w:rsidP="0043422E">
      <w:pPr>
        <w:pStyle w:val="a-favorite"/>
      </w:pPr>
      <w:r w:rsidRPr="0043422E">
        <w:t>We think about success.</w:t>
      </w:r>
    </w:p>
    <w:p w14:paraId="50971D2C" w14:textId="77777777" w:rsidR="0043422E" w:rsidRPr="0043422E" w:rsidRDefault="0043422E" w:rsidP="0043422E">
      <w:pPr>
        <w:pStyle w:val="a-favorite"/>
      </w:pPr>
      <w:r w:rsidRPr="0043422E">
        <w:t>We think about power.</w:t>
      </w:r>
    </w:p>
    <w:p w14:paraId="5046EF6F" w14:textId="77777777" w:rsidR="0043422E" w:rsidRPr="0043422E" w:rsidRDefault="0043422E" w:rsidP="0043422E">
      <w:pPr>
        <w:pStyle w:val="a-favorite"/>
      </w:pPr>
      <w:r w:rsidRPr="0043422E">
        <w:t>We think about recognition.</w:t>
      </w:r>
    </w:p>
    <w:p w14:paraId="4C5C55FB" w14:textId="77777777" w:rsidR="0043422E" w:rsidRPr="0043422E" w:rsidRDefault="0043422E" w:rsidP="0043422E">
      <w:pPr>
        <w:pStyle w:val="a-favorite"/>
      </w:pPr>
      <w:r w:rsidRPr="0043422E">
        <w:t>But the Gospel teaches something very different.</w:t>
      </w:r>
    </w:p>
    <w:p w14:paraId="0D5B642A" w14:textId="77777777" w:rsidR="0043422E" w:rsidRPr="0043422E" w:rsidRDefault="0043422E" w:rsidP="0043422E">
      <w:pPr>
        <w:pStyle w:val="a-favorite"/>
      </w:pPr>
      <w:r w:rsidRPr="0043422E">
        <w:t>The Gospel teaches humility.</w:t>
      </w:r>
    </w:p>
    <w:p w14:paraId="061E5AE8" w14:textId="77777777" w:rsidR="0043422E" w:rsidRPr="0043422E" w:rsidRDefault="0043422E" w:rsidP="0043422E">
      <w:pPr>
        <w:pStyle w:val="a-favorite"/>
      </w:pPr>
      <w:r w:rsidRPr="0043422E">
        <w:t>The Gospel teaches repentance.</w:t>
      </w:r>
    </w:p>
    <w:p w14:paraId="559219DF" w14:textId="77777777" w:rsidR="0043422E" w:rsidRPr="0043422E" w:rsidRDefault="0043422E" w:rsidP="0043422E">
      <w:pPr>
        <w:pStyle w:val="a-favorite"/>
      </w:pPr>
      <w:r w:rsidRPr="0043422E">
        <w:t>The Gospel teaches sacrifice.</w:t>
      </w:r>
    </w:p>
    <w:p w14:paraId="60F76490" w14:textId="77777777" w:rsidR="0043422E" w:rsidRPr="0043422E" w:rsidRDefault="0043422E" w:rsidP="0043422E">
      <w:pPr>
        <w:pStyle w:val="a-favorite"/>
      </w:pPr>
      <w:r w:rsidRPr="0043422E">
        <w:t>And all of those things are connected with the Cross.</w:t>
      </w:r>
    </w:p>
    <w:p w14:paraId="7A5B3166" w14:textId="3F73EF9D" w:rsidR="0043422E" w:rsidRPr="0043422E" w:rsidRDefault="009D69C5" w:rsidP="0043422E">
      <w:pPr>
        <w:pStyle w:val="a-favorite"/>
      </w:pPr>
      <w:r w:rsidRPr="009D69C5">
        <w:rPr>
          <w:b/>
          <w:i/>
        </w:rPr>
        <w:t>Audience:</w:t>
      </w:r>
      <w:r w:rsidR="0043422E" w:rsidRPr="0043422E">
        <w:t>So when Christ says that we must take up our Cross, what exactly does that mean?</w:t>
      </w:r>
    </w:p>
    <w:p w14:paraId="1B83AD85" w14:textId="3E75ECB1" w:rsidR="0043422E" w:rsidRPr="0043422E" w:rsidRDefault="009D69C5" w:rsidP="0043422E">
      <w:pPr>
        <w:pStyle w:val="a-favorite"/>
      </w:pPr>
      <w:r w:rsidRPr="009D69C5">
        <w:rPr>
          <w:b/>
          <w:i/>
        </w:rPr>
        <w:t>Fr. Seraphim:</w:t>
      </w:r>
      <w:r w:rsidR="0043422E" w:rsidRPr="0043422E">
        <w:t>It means that we must follow Him in the way of love and sacrifice.</w:t>
      </w:r>
    </w:p>
    <w:p w14:paraId="25A47B52" w14:textId="77777777" w:rsidR="0043422E" w:rsidRPr="0043422E" w:rsidRDefault="0043422E" w:rsidP="0043422E">
      <w:pPr>
        <w:pStyle w:val="a-favorite"/>
      </w:pPr>
      <w:r w:rsidRPr="0043422E">
        <w:t>It doesn’t mean that we go looking for suffering.</w:t>
      </w:r>
    </w:p>
    <w:p w14:paraId="321BAE84" w14:textId="77777777" w:rsidR="0043422E" w:rsidRPr="0043422E" w:rsidRDefault="0043422E" w:rsidP="0043422E">
      <w:pPr>
        <w:pStyle w:val="a-favorite"/>
      </w:pPr>
      <w:r w:rsidRPr="0043422E">
        <w:t>Some people misunderstand that.</w:t>
      </w:r>
    </w:p>
    <w:p w14:paraId="6B02BA7E" w14:textId="77777777" w:rsidR="0043422E" w:rsidRPr="0043422E" w:rsidRDefault="0043422E" w:rsidP="0043422E">
      <w:pPr>
        <w:pStyle w:val="a-favorite"/>
      </w:pPr>
      <w:r w:rsidRPr="0043422E">
        <w:t>They think that holiness means seeking suffering.</w:t>
      </w:r>
    </w:p>
    <w:p w14:paraId="62B96AFC" w14:textId="77777777" w:rsidR="0043422E" w:rsidRPr="0043422E" w:rsidRDefault="0043422E" w:rsidP="0043422E">
      <w:pPr>
        <w:pStyle w:val="a-favorite"/>
      </w:pPr>
      <w:r w:rsidRPr="0043422E">
        <w:t>But that’s not true.</w:t>
      </w:r>
    </w:p>
    <w:p w14:paraId="7E4A1F15" w14:textId="77777777" w:rsidR="0043422E" w:rsidRPr="0043422E" w:rsidRDefault="0043422E" w:rsidP="0043422E">
      <w:pPr>
        <w:pStyle w:val="a-favorite"/>
      </w:pPr>
      <w:r w:rsidRPr="0043422E">
        <w:t>We don’t look for suffering.</w:t>
      </w:r>
    </w:p>
    <w:p w14:paraId="7C976B27" w14:textId="77777777" w:rsidR="0043422E" w:rsidRPr="0043422E" w:rsidRDefault="0043422E" w:rsidP="0043422E">
      <w:pPr>
        <w:pStyle w:val="a-favorite"/>
      </w:pPr>
      <w:r w:rsidRPr="0043422E">
        <w:t>But when suffering comes, we unite it with Christ.</w:t>
      </w:r>
    </w:p>
    <w:p w14:paraId="57F6A131" w14:textId="77777777" w:rsidR="0043422E" w:rsidRPr="0043422E" w:rsidRDefault="0043422E" w:rsidP="0043422E">
      <w:pPr>
        <w:pStyle w:val="a-favorite"/>
      </w:pPr>
      <w:r w:rsidRPr="0043422E">
        <w:t>And when we unite it with Christ, it becomes salvific.</w:t>
      </w:r>
    </w:p>
    <w:p w14:paraId="62FBEDBA" w14:textId="77777777" w:rsidR="0043422E" w:rsidRPr="0043422E" w:rsidRDefault="0043422E" w:rsidP="0043422E">
      <w:pPr>
        <w:pStyle w:val="a-favorite"/>
        <w:rPr>
          <w:b/>
          <w:bCs/>
        </w:rPr>
      </w:pPr>
      <w:r w:rsidRPr="0043422E">
        <w:rPr>
          <w:b/>
          <w:bCs/>
        </w:rPr>
        <w:t>30:00</w:t>
      </w:r>
    </w:p>
    <w:p w14:paraId="0D01595F" w14:textId="1945EFCA" w:rsidR="0043422E" w:rsidRPr="0043422E" w:rsidRDefault="009D69C5" w:rsidP="0043422E">
      <w:pPr>
        <w:pStyle w:val="a-favorite"/>
      </w:pPr>
      <w:r w:rsidRPr="009D69C5">
        <w:rPr>
          <w:b/>
          <w:i/>
        </w:rPr>
        <w:t>Bishop Emilianos:</w:t>
      </w:r>
      <w:r w:rsidR="0043422E" w:rsidRPr="0043422E">
        <w:t>Yes. And this is something that we see in the lives of the saints.</w:t>
      </w:r>
    </w:p>
    <w:p w14:paraId="07CE4FC8" w14:textId="77777777" w:rsidR="0043422E" w:rsidRPr="0043422E" w:rsidRDefault="0043422E" w:rsidP="0043422E">
      <w:pPr>
        <w:pStyle w:val="a-favorite"/>
      </w:pPr>
      <w:r w:rsidRPr="0043422E">
        <w:t>The saints did not go looking for suffering. They went looking for God.</w:t>
      </w:r>
    </w:p>
    <w:p w14:paraId="10D75CF6" w14:textId="77777777" w:rsidR="0043422E" w:rsidRPr="0043422E" w:rsidRDefault="0043422E" w:rsidP="0043422E">
      <w:pPr>
        <w:pStyle w:val="a-favorite"/>
      </w:pPr>
      <w:r w:rsidRPr="0043422E">
        <w:t>But when suffering came, they accepted it with love.</w:t>
      </w:r>
    </w:p>
    <w:p w14:paraId="311610C6" w14:textId="77777777" w:rsidR="0043422E" w:rsidRPr="0043422E" w:rsidRDefault="0043422E" w:rsidP="0043422E">
      <w:pPr>
        <w:pStyle w:val="a-favorite"/>
      </w:pPr>
      <w:r w:rsidRPr="0043422E">
        <w:t>And because they accepted it with love, their suffering became a Cross.</w:t>
      </w:r>
    </w:p>
    <w:p w14:paraId="368E59BE" w14:textId="77777777" w:rsidR="0043422E" w:rsidRPr="0043422E" w:rsidRDefault="0043422E" w:rsidP="0043422E">
      <w:pPr>
        <w:pStyle w:val="a-favorite"/>
      </w:pPr>
      <w:r w:rsidRPr="0043422E">
        <w:t>And the Cross always brings grace.</w:t>
      </w:r>
    </w:p>
    <w:p w14:paraId="6C7741C1" w14:textId="4D06098F" w:rsidR="0043422E" w:rsidRPr="0043422E" w:rsidRDefault="009D69C5" w:rsidP="0043422E">
      <w:pPr>
        <w:pStyle w:val="a-favorite"/>
      </w:pPr>
      <w:r w:rsidRPr="009D69C5">
        <w:rPr>
          <w:b/>
          <w:i/>
        </w:rPr>
        <w:t>Fr. Seraphim:</w:t>
      </w:r>
      <w:r w:rsidR="0043422E" w:rsidRPr="0043422E">
        <w:t>Right. And that’s why when we speak about the Cross we should never speak about it in a negative way.</w:t>
      </w:r>
    </w:p>
    <w:p w14:paraId="36226B32" w14:textId="77777777" w:rsidR="0043422E" w:rsidRPr="0043422E" w:rsidRDefault="0043422E" w:rsidP="0043422E">
      <w:pPr>
        <w:pStyle w:val="a-favorite"/>
      </w:pPr>
      <w:r w:rsidRPr="0043422E">
        <w:t>The Cross is not something dark.</w:t>
      </w:r>
    </w:p>
    <w:p w14:paraId="61772E29" w14:textId="77777777" w:rsidR="0043422E" w:rsidRPr="0043422E" w:rsidRDefault="0043422E" w:rsidP="0043422E">
      <w:pPr>
        <w:pStyle w:val="a-favorite"/>
      </w:pPr>
      <w:r w:rsidRPr="0043422E">
        <w:t>The Cross is light.</w:t>
      </w:r>
    </w:p>
    <w:p w14:paraId="3432C24C" w14:textId="77777777" w:rsidR="0043422E" w:rsidRPr="0043422E" w:rsidRDefault="0043422E" w:rsidP="0043422E">
      <w:pPr>
        <w:pStyle w:val="a-favorite"/>
      </w:pPr>
      <w:r w:rsidRPr="0043422E">
        <w:lastRenderedPageBreak/>
        <w:t>The Cross is joy.</w:t>
      </w:r>
    </w:p>
    <w:p w14:paraId="1A54AA90" w14:textId="77777777" w:rsidR="0043422E" w:rsidRPr="0043422E" w:rsidRDefault="0043422E" w:rsidP="0043422E">
      <w:pPr>
        <w:pStyle w:val="a-favorite"/>
      </w:pPr>
      <w:r w:rsidRPr="0043422E">
        <w:t>It doesn’t look like joy at first.</w:t>
      </w:r>
    </w:p>
    <w:p w14:paraId="3D201EB2" w14:textId="77777777" w:rsidR="0043422E" w:rsidRPr="0043422E" w:rsidRDefault="0043422E" w:rsidP="0043422E">
      <w:pPr>
        <w:pStyle w:val="a-favorite"/>
      </w:pPr>
      <w:r w:rsidRPr="0043422E">
        <w:t>But in the end it brings joy.</w:t>
      </w:r>
    </w:p>
    <w:p w14:paraId="69A9C5F8" w14:textId="2B0CE808" w:rsidR="0043422E" w:rsidRPr="0043422E" w:rsidRDefault="009D69C5" w:rsidP="0043422E">
      <w:pPr>
        <w:pStyle w:val="a-favorite"/>
      </w:pPr>
      <w:r w:rsidRPr="009D69C5">
        <w:rPr>
          <w:b/>
          <w:i/>
        </w:rPr>
        <w:t>Bishop Emilianos:</w:t>
      </w:r>
      <w:r w:rsidR="0043422E" w:rsidRPr="0043422E">
        <w:t>Yes. And this is something that we must remember.</w:t>
      </w:r>
    </w:p>
    <w:p w14:paraId="311CA51E" w14:textId="77777777" w:rsidR="0043422E" w:rsidRPr="0043422E" w:rsidRDefault="0043422E" w:rsidP="0043422E">
      <w:pPr>
        <w:pStyle w:val="a-favorite"/>
      </w:pPr>
      <w:r w:rsidRPr="0043422E">
        <w:t>Christ did not go to the Cross because He was forced.</w:t>
      </w:r>
    </w:p>
    <w:p w14:paraId="32F74A90" w14:textId="77777777" w:rsidR="0043422E" w:rsidRPr="0043422E" w:rsidRDefault="0043422E" w:rsidP="0043422E">
      <w:pPr>
        <w:pStyle w:val="a-favorite"/>
      </w:pPr>
      <w:r w:rsidRPr="0043422E">
        <w:t>He went to the Cross because He loved us.</w:t>
      </w:r>
    </w:p>
    <w:p w14:paraId="53F447E9" w14:textId="77777777" w:rsidR="0043422E" w:rsidRPr="0043422E" w:rsidRDefault="0043422E" w:rsidP="0043422E">
      <w:pPr>
        <w:pStyle w:val="a-favorite"/>
      </w:pPr>
      <w:r w:rsidRPr="0043422E">
        <w:t>And this is why the Cross reveals the love of God more than anything else.</w:t>
      </w:r>
    </w:p>
    <w:p w14:paraId="4DABC685" w14:textId="7BA982D2" w:rsidR="0043422E" w:rsidRPr="0043422E" w:rsidRDefault="009D69C5" w:rsidP="0043422E">
      <w:pPr>
        <w:pStyle w:val="a-favorite"/>
      </w:pPr>
      <w:r w:rsidRPr="009D69C5">
        <w:rPr>
          <w:b/>
          <w:i/>
        </w:rPr>
        <w:t>Fr. Seraphim:</w:t>
      </w:r>
      <w:r w:rsidR="0043422E" w:rsidRPr="0043422E">
        <w:t>And that’s why the Cross is everywhere in the Church.</w:t>
      </w:r>
    </w:p>
    <w:p w14:paraId="51EBCE0F" w14:textId="77777777" w:rsidR="0043422E" w:rsidRPr="0043422E" w:rsidRDefault="0043422E" w:rsidP="0043422E">
      <w:pPr>
        <w:pStyle w:val="a-favorite"/>
      </w:pPr>
      <w:r w:rsidRPr="0043422E">
        <w:t>We make the sign of the Cross.</w:t>
      </w:r>
    </w:p>
    <w:p w14:paraId="5E4CE4F2" w14:textId="77777777" w:rsidR="0043422E" w:rsidRPr="0043422E" w:rsidRDefault="0043422E" w:rsidP="0043422E">
      <w:pPr>
        <w:pStyle w:val="a-favorite"/>
      </w:pPr>
      <w:r w:rsidRPr="0043422E">
        <w:t>We venerate the Cross.</w:t>
      </w:r>
    </w:p>
    <w:p w14:paraId="46F80D67" w14:textId="77777777" w:rsidR="0043422E" w:rsidRPr="0043422E" w:rsidRDefault="0043422E" w:rsidP="0043422E">
      <w:pPr>
        <w:pStyle w:val="a-favorite"/>
      </w:pPr>
      <w:r w:rsidRPr="0043422E">
        <w:t>We wear the Cross.</w:t>
      </w:r>
    </w:p>
    <w:p w14:paraId="3526FB11" w14:textId="77777777" w:rsidR="0043422E" w:rsidRPr="0043422E" w:rsidRDefault="0043422E" w:rsidP="0043422E">
      <w:pPr>
        <w:pStyle w:val="a-favorite"/>
      </w:pPr>
      <w:r w:rsidRPr="0043422E">
        <w:t>The Cross is always before our eyes.</w:t>
      </w:r>
    </w:p>
    <w:p w14:paraId="337A7C11" w14:textId="77777777" w:rsidR="0043422E" w:rsidRPr="0043422E" w:rsidRDefault="0043422E" w:rsidP="0043422E">
      <w:pPr>
        <w:pStyle w:val="a-favorite"/>
      </w:pPr>
      <w:r w:rsidRPr="0043422E">
        <w:t>Because the Cross reminds us of the love of Christ.</w:t>
      </w:r>
    </w:p>
    <w:p w14:paraId="7CF65730" w14:textId="77777777" w:rsidR="0043422E" w:rsidRPr="0043422E" w:rsidRDefault="0043422E" w:rsidP="0043422E">
      <w:pPr>
        <w:pStyle w:val="a-favorite"/>
      </w:pPr>
      <w:r w:rsidRPr="0043422E">
        <w:t>And it also reminds us of how we must live.</w:t>
      </w:r>
    </w:p>
    <w:p w14:paraId="5404F128" w14:textId="5DBC23C3" w:rsidR="0043422E" w:rsidRPr="0043422E" w:rsidRDefault="009D69C5" w:rsidP="0043422E">
      <w:pPr>
        <w:pStyle w:val="a-favorite"/>
      </w:pPr>
      <w:r w:rsidRPr="009D69C5">
        <w:rPr>
          <w:b/>
          <w:i/>
        </w:rPr>
        <w:t>Audience:</w:t>
      </w:r>
      <w:r w:rsidR="0043422E" w:rsidRPr="0043422E">
        <w:t>So the Cross becomes the pattern for the Christian life?</w:t>
      </w:r>
    </w:p>
    <w:p w14:paraId="2AF9D1DD" w14:textId="310CA442" w:rsidR="0043422E" w:rsidRPr="0043422E" w:rsidRDefault="009D69C5" w:rsidP="0043422E">
      <w:pPr>
        <w:pStyle w:val="a-favorite"/>
      </w:pPr>
      <w:r w:rsidRPr="009D69C5">
        <w:rPr>
          <w:b/>
          <w:i/>
        </w:rPr>
        <w:t>Fr. Seraphim:</w:t>
      </w:r>
      <w:r w:rsidR="0043422E" w:rsidRPr="0043422E">
        <w:t>Exactly.</w:t>
      </w:r>
    </w:p>
    <w:p w14:paraId="4CF4E234" w14:textId="77777777" w:rsidR="0043422E" w:rsidRPr="0043422E" w:rsidRDefault="0043422E" w:rsidP="0043422E">
      <w:pPr>
        <w:pStyle w:val="a-favorite"/>
      </w:pPr>
      <w:r w:rsidRPr="0043422E">
        <w:t>Christ says very clearly, “If anyone would come after Me, let him deny himself, take up his Cross, and follow Me.”</w:t>
      </w:r>
    </w:p>
    <w:p w14:paraId="6996B357" w14:textId="77777777" w:rsidR="0043422E" w:rsidRPr="0043422E" w:rsidRDefault="0043422E" w:rsidP="0043422E">
      <w:pPr>
        <w:pStyle w:val="a-favorite"/>
      </w:pPr>
      <w:r w:rsidRPr="0043422E">
        <w:t>So the Cross becomes the pattern for how we live.</w:t>
      </w:r>
    </w:p>
    <w:p w14:paraId="556AF143" w14:textId="77777777" w:rsidR="0043422E" w:rsidRPr="0043422E" w:rsidRDefault="0043422E" w:rsidP="0043422E">
      <w:pPr>
        <w:pStyle w:val="a-favorite"/>
      </w:pPr>
      <w:r w:rsidRPr="0043422E">
        <w:t>We deny ourselves.</w:t>
      </w:r>
    </w:p>
    <w:p w14:paraId="02B67D52" w14:textId="77777777" w:rsidR="0043422E" w:rsidRPr="0043422E" w:rsidRDefault="0043422E" w:rsidP="0043422E">
      <w:pPr>
        <w:pStyle w:val="a-favorite"/>
      </w:pPr>
      <w:r w:rsidRPr="0043422E">
        <w:t>We love others.</w:t>
      </w:r>
    </w:p>
    <w:p w14:paraId="2DF26E6F" w14:textId="77777777" w:rsidR="0043422E" w:rsidRPr="0043422E" w:rsidRDefault="0043422E" w:rsidP="0043422E">
      <w:pPr>
        <w:pStyle w:val="a-favorite"/>
      </w:pPr>
      <w:r w:rsidRPr="0043422E">
        <w:t>We sacrifice for others.</w:t>
      </w:r>
    </w:p>
    <w:p w14:paraId="48836248" w14:textId="77777777" w:rsidR="0043422E" w:rsidRPr="0043422E" w:rsidRDefault="0043422E" w:rsidP="0043422E">
      <w:pPr>
        <w:pStyle w:val="a-favorite"/>
      </w:pPr>
      <w:r w:rsidRPr="0043422E">
        <w:t>And in doing that we become like Christ.</w:t>
      </w:r>
    </w:p>
    <w:p w14:paraId="00CAF955" w14:textId="292E57F8" w:rsidR="0043422E" w:rsidRPr="0043422E" w:rsidRDefault="009D69C5" w:rsidP="0043422E">
      <w:pPr>
        <w:pStyle w:val="a-favorite"/>
      </w:pPr>
      <w:r w:rsidRPr="009D69C5">
        <w:rPr>
          <w:b/>
          <w:i/>
        </w:rPr>
        <w:t>Bishop Emilianos:</w:t>
      </w:r>
      <w:r w:rsidR="0043422E" w:rsidRPr="0043422E">
        <w:t>Yes. And this is the meaning of the Christian life.</w:t>
      </w:r>
    </w:p>
    <w:p w14:paraId="05CBD7DF" w14:textId="77777777" w:rsidR="0043422E" w:rsidRPr="0043422E" w:rsidRDefault="0043422E" w:rsidP="0043422E">
      <w:pPr>
        <w:pStyle w:val="a-favorite"/>
      </w:pPr>
      <w:r w:rsidRPr="0043422E">
        <w:t>The Christian life is the life of love.</w:t>
      </w:r>
    </w:p>
    <w:p w14:paraId="78253D02" w14:textId="77777777" w:rsidR="0043422E" w:rsidRPr="0043422E" w:rsidRDefault="0043422E" w:rsidP="0043422E">
      <w:pPr>
        <w:pStyle w:val="a-favorite"/>
      </w:pPr>
      <w:r w:rsidRPr="0043422E">
        <w:t>And love always involves sacrifice.</w:t>
      </w:r>
    </w:p>
    <w:p w14:paraId="47A26780" w14:textId="77777777" w:rsidR="0043422E" w:rsidRPr="0043422E" w:rsidRDefault="0043422E" w:rsidP="0043422E">
      <w:pPr>
        <w:pStyle w:val="a-favorite"/>
      </w:pPr>
      <w:r w:rsidRPr="0043422E">
        <w:t>But when sacrifice is done in love, it becomes joy.</w:t>
      </w:r>
    </w:p>
    <w:p w14:paraId="3C697823" w14:textId="77777777" w:rsidR="0043422E" w:rsidRPr="0043422E" w:rsidRDefault="0043422E" w:rsidP="0043422E">
      <w:pPr>
        <w:pStyle w:val="a-favorite"/>
      </w:pPr>
      <w:r w:rsidRPr="0043422E">
        <w:t>It becomes grace.</w:t>
      </w:r>
    </w:p>
    <w:p w14:paraId="35329A00" w14:textId="77777777" w:rsidR="0043422E" w:rsidRPr="0043422E" w:rsidRDefault="0043422E" w:rsidP="0043422E">
      <w:pPr>
        <w:pStyle w:val="a-favorite"/>
      </w:pPr>
      <w:r w:rsidRPr="0043422E">
        <w:t>It becomes life.</w:t>
      </w:r>
    </w:p>
    <w:p w14:paraId="5E218146" w14:textId="4D063617" w:rsidR="0043422E" w:rsidRPr="0043422E" w:rsidRDefault="009D69C5" w:rsidP="0043422E">
      <w:pPr>
        <w:pStyle w:val="a-favorite"/>
      </w:pPr>
      <w:r w:rsidRPr="009D69C5">
        <w:rPr>
          <w:b/>
          <w:i/>
        </w:rPr>
        <w:t>Fr. Seraphim:</w:t>
      </w:r>
      <w:r w:rsidR="0043422E" w:rsidRPr="0043422E">
        <w:t>And that’s why the Cross is not something that we should fear.</w:t>
      </w:r>
    </w:p>
    <w:p w14:paraId="46695157" w14:textId="77777777" w:rsidR="0043422E" w:rsidRPr="0043422E" w:rsidRDefault="0043422E" w:rsidP="0043422E">
      <w:pPr>
        <w:pStyle w:val="a-favorite"/>
      </w:pPr>
      <w:r w:rsidRPr="0043422E">
        <w:t>It is something that we should embrace.</w:t>
      </w:r>
    </w:p>
    <w:p w14:paraId="51625A8F" w14:textId="77777777" w:rsidR="0043422E" w:rsidRPr="0043422E" w:rsidRDefault="0043422E" w:rsidP="0043422E">
      <w:pPr>
        <w:pStyle w:val="a-favorite"/>
      </w:pPr>
      <w:r w:rsidRPr="0043422E">
        <w:t>Because through the Cross we find Christ.</w:t>
      </w:r>
    </w:p>
    <w:p w14:paraId="453905A0" w14:textId="77777777" w:rsidR="0043422E" w:rsidRPr="0043422E" w:rsidRDefault="0043422E" w:rsidP="0043422E">
      <w:pPr>
        <w:pStyle w:val="a-favorite"/>
      </w:pPr>
      <w:r w:rsidRPr="0043422E">
        <w:t>And through Christ we find life.</w:t>
      </w:r>
    </w:p>
    <w:p w14:paraId="1EB615A6" w14:textId="77777777" w:rsidR="0043422E" w:rsidRPr="0043422E" w:rsidRDefault="0043422E" w:rsidP="0043422E">
      <w:pPr>
        <w:pStyle w:val="a-favorite"/>
        <w:rPr>
          <w:b/>
          <w:bCs/>
        </w:rPr>
      </w:pPr>
      <w:r w:rsidRPr="0043422E">
        <w:rPr>
          <w:b/>
          <w:bCs/>
        </w:rPr>
        <w:t>40:00</w:t>
      </w:r>
    </w:p>
    <w:p w14:paraId="45399EDE" w14:textId="15B4E5DB" w:rsidR="0043422E" w:rsidRPr="0043422E" w:rsidRDefault="009D69C5" w:rsidP="0043422E">
      <w:pPr>
        <w:pStyle w:val="a-favorite"/>
      </w:pPr>
      <w:r w:rsidRPr="009D69C5">
        <w:rPr>
          <w:b/>
          <w:i/>
        </w:rPr>
        <w:lastRenderedPageBreak/>
        <w:t>Audience:</w:t>
      </w:r>
      <w:r w:rsidR="0043422E" w:rsidRPr="0043422E">
        <w:t>I know we’re supposed to carry our Cross in love with Christ, but I’ve been in a very dark place. And I’m finding that I cannot resist sin anymore. I don’t feel like I can grow in my faith, and it just feels pointless. Because if the purpose is to become like God — and I can’t do that — then what’s the point of living?</w:t>
      </w:r>
    </w:p>
    <w:p w14:paraId="4E9073C7" w14:textId="77777777" w:rsidR="0043422E" w:rsidRPr="0043422E" w:rsidRDefault="0043422E" w:rsidP="0043422E">
      <w:pPr>
        <w:pStyle w:val="a-favorite"/>
      </w:pPr>
      <w:r w:rsidRPr="0043422E">
        <w:t>And I guess my question is: do I love God enough? And if I don’t love God enough, what’s the point?</w:t>
      </w:r>
    </w:p>
    <w:p w14:paraId="72099E66" w14:textId="02560074" w:rsidR="0043422E" w:rsidRPr="0043422E" w:rsidRDefault="009D69C5" w:rsidP="0043422E">
      <w:pPr>
        <w:pStyle w:val="a-favorite"/>
      </w:pPr>
      <w:r w:rsidRPr="009D69C5">
        <w:rPr>
          <w:b/>
          <w:i/>
        </w:rPr>
        <w:t>Fr. Seraphim:</w:t>
      </w:r>
      <w:r w:rsidR="0043422E" w:rsidRPr="0043422E">
        <w:t>Well, first of all, you’re equating love for God with asceticism. Those are not the same thing.</w:t>
      </w:r>
    </w:p>
    <w:p w14:paraId="760E9CD2" w14:textId="77777777" w:rsidR="0043422E" w:rsidRPr="0043422E" w:rsidRDefault="0043422E" w:rsidP="0043422E">
      <w:pPr>
        <w:pStyle w:val="a-favorite"/>
      </w:pPr>
      <w:r w:rsidRPr="0043422E">
        <w:t>You can be very ascetic and not love God very much. And you can have very little asceticism and love God deeply.</w:t>
      </w:r>
    </w:p>
    <w:p w14:paraId="29A3288A" w14:textId="77777777" w:rsidR="0043422E" w:rsidRPr="0043422E" w:rsidRDefault="0043422E" w:rsidP="0043422E">
      <w:pPr>
        <w:pStyle w:val="a-favorite"/>
      </w:pPr>
      <w:r w:rsidRPr="0043422E">
        <w:t>Love God according to your abilities.</w:t>
      </w:r>
    </w:p>
    <w:p w14:paraId="73570089" w14:textId="77777777" w:rsidR="0043422E" w:rsidRPr="0043422E" w:rsidRDefault="0043422E" w:rsidP="0043422E">
      <w:pPr>
        <w:pStyle w:val="a-favorite"/>
      </w:pPr>
      <w:r w:rsidRPr="0043422E">
        <w:t>I constantly tell people: read the Gospels. Read the Gospels over and over again. And read the Psalter.</w:t>
      </w:r>
    </w:p>
    <w:p w14:paraId="6BBC6FC5" w14:textId="77777777" w:rsidR="0043422E" w:rsidRPr="0043422E" w:rsidRDefault="0043422E" w:rsidP="0043422E">
      <w:pPr>
        <w:pStyle w:val="a-favorite"/>
      </w:pPr>
      <w:r w:rsidRPr="0043422E">
        <w:t>The Gospels and the Psalter together will teach you how to experience God.</w:t>
      </w:r>
    </w:p>
    <w:p w14:paraId="3718B6E7" w14:textId="77777777" w:rsidR="0043422E" w:rsidRPr="0043422E" w:rsidRDefault="0043422E" w:rsidP="0043422E">
      <w:pPr>
        <w:pStyle w:val="a-favorite"/>
      </w:pPr>
      <w:r w:rsidRPr="0043422E">
        <w:t>Right now you know things about God, but you haven’t experienced Him very deeply.</w:t>
      </w:r>
    </w:p>
    <w:p w14:paraId="4A2D89C5" w14:textId="77777777" w:rsidR="0043422E" w:rsidRPr="0043422E" w:rsidRDefault="0043422E" w:rsidP="0043422E">
      <w:pPr>
        <w:pStyle w:val="a-favorite"/>
      </w:pPr>
      <w:r w:rsidRPr="0043422E">
        <w:t>When you experience God, then you will understand something very important.</w:t>
      </w:r>
    </w:p>
    <w:p w14:paraId="500B19D7" w14:textId="77777777" w:rsidR="0043422E" w:rsidRPr="0043422E" w:rsidRDefault="0043422E" w:rsidP="0043422E">
      <w:pPr>
        <w:pStyle w:val="a-favorite"/>
      </w:pPr>
      <w:r w:rsidRPr="0043422E">
        <w:t>You will realize that you are a sinner, but you will also know that God loves you.</w:t>
      </w:r>
    </w:p>
    <w:p w14:paraId="54EB2DB0" w14:textId="77777777" w:rsidR="0043422E" w:rsidRPr="0043422E" w:rsidRDefault="0043422E" w:rsidP="0043422E">
      <w:pPr>
        <w:pStyle w:val="a-favorite"/>
      </w:pPr>
      <w:r w:rsidRPr="0043422E">
        <w:t>And that knowledge changes everything.</w:t>
      </w:r>
    </w:p>
    <w:p w14:paraId="2B86050B" w14:textId="71F18F7F" w:rsidR="0043422E" w:rsidRPr="0043422E" w:rsidRDefault="009D69C5" w:rsidP="0043422E">
      <w:pPr>
        <w:pStyle w:val="a-favorite"/>
      </w:pPr>
      <w:r w:rsidRPr="009D69C5">
        <w:rPr>
          <w:b/>
          <w:i/>
        </w:rPr>
        <w:t>Bishop Emilianos:</w:t>
      </w:r>
      <w:r w:rsidR="0043422E" w:rsidRPr="0043422E">
        <w:t>Yes. And I think you are putting too many “musts” on yourself.</w:t>
      </w:r>
    </w:p>
    <w:p w14:paraId="4F7C4093" w14:textId="77777777" w:rsidR="0043422E" w:rsidRPr="0043422E" w:rsidRDefault="0043422E" w:rsidP="0043422E">
      <w:pPr>
        <w:pStyle w:val="a-favorite"/>
      </w:pPr>
      <w:r w:rsidRPr="0043422E">
        <w:t>You say, “I must do this, I must do that.”</w:t>
      </w:r>
    </w:p>
    <w:p w14:paraId="6CC62F7A" w14:textId="77777777" w:rsidR="0043422E" w:rsidRPr="0043422E" w:rsidRDefault="0043422E" w:rsidP="0043422E">
      <w:pPr>
        <w:pStyle w:val="a-favorite"/>
      </w:pPr>
      <w:r w:rsidRPr="0043422E">
        <w:t>But there should not be so many musts.</w:t>
      </w:r>
    </w:p>
    <w:p w14:paraId="0A1840A1" w14:textId="77777777" w:rsidR="0043422E" w:rsidRPr="0043422E" w:rsidRDefault="0043422E" w:rsidP="0043422E">
      <w:pPr>
        <w:pStyle w:val="a-favorite"/>
      </w:pPr>
      <w:r w:rsidRPr="0043422E">
        <w:t>Do what you can according to your strength.</w:t>
      </w:r>
    </w:p>
    <w:p w14:paraId="5F7403C7" w14:textId="77777777" w:rsidR="0043422E" w:rsidRPr="0043422E" w:rsidRDefault="0043422E" w:rsidP="0043422E">
      <w:pPr>
        <w:pStyle w:val="a-favorite"/>
      </w:pPr>
      <w:r w:rsidRPr="0043422E">
        <w:t>That is enough.</w:t>
      </w:r>
    </w:p>
    <w:p w14:paraId="00C1D857" w14:textId="77777777" w:rsidR="0043422E" w:rsidRPr="0043422E" w:rsidRDefault="0043422E" w:rsidP="0043422E">
      <w:pPr>
        <w:pStyle w:val="a-favorite"/>
      </w:pPr>
      <w:r w:rsidRPr="0043422E">
        <w:t>Even Saint Paisios once had a temptation. He wondered if Christ was truly God.</w:t>
      </w:r>
    </w:p>
    <w:p w14:paraId="27953C6D" w14:textId="77777777" w:rsidR="0043422E" w:rsidRPr="0043422E" w:rsidRDefault="0043422E" w:rsidP="0043422E">
      <w:pPr>
        <w:pStyle w:val="a-favorite"/>
      </w:pPr>
      <w:r w:rsidRPr="0043422E">
        <w:t>And he said to himself something very interesting.</w:t>
      </w:r>
    </w:p>
    <w:p w14:paraId="233BEBA1" w14:textId="77777777" w:rsidR="0043422E" w:rsidRPr="0043422E" w:rsidRDefault="0043422E" w:rsidP="0043422E">
      <w:pPr>
        <w:pStyle w:val="a-favorite"/>
      </w:pPr>
      <w:r w:rsidRPr="0043422E">
        <w:t>He said, “Even if Christ were only a very holy man, I would still love Him. Because He is good. Because He is beautiful.”</w:t>
      </w:r>
    </w:p>
    <w:p w14:paraId="4CCB5026" w14:textId="77777777" w:rsidR="0043422E" w:rsidRPr="0043422E" w:rsidRDefault="0043422E" w:rsidP="0043422E">
      <w:pPr>
        <w:pStyle w:val="a-favorite"/>
      </w:pPr>
      <w:r w:rsidRPr="0043422E">
        <w:t>So free yourself from the pressure that you must become extremely ascetic.</w:t>
      </w:r>
    </w:p>
    <w:p w14:paraId="2ECE9D08" w14:textId="77777777" w:rsidR="0043422E" w:rsidRPr="0043422E" w:rsidRDefault="0043422E" w:rsidP="0043422E">
      <w:pPr>
        <w:pStyle w:val="a-favorite"/>
      </w:pPr>
      <w:r w:rsidRPr="0043422E">
        <w:t>Follow your conscience.</w:t>
      </w:r>
    </w:p>
    <w:p w14:paraId="476B082F" w14:textId="77777777" w:rsidR="0043422E" w:rsidRPr="0043422E" w:rsidRDefault="0043422E" w:rsidP="0043422E">
      <w:pPr>
        <w:pStyle w:val="a-favorite"/>
      </w:pPr>
      <w:r w:rsidRPr="0043422E">
        <w:t>Do what you can.</w:t>
      </w:r>
    </w:p>
    <w:p w14:paraId="7025C977" w14:textId="77777777" w:rsidR="0043422E" w:rsidRPr="0043422E" w:rsidRDefault="0043422E" w:rsidP="0043422E">
      <w:pPr>
        <w:pStyle w:val="a-favorite"/>
      </w:pPr>
      <w:r w:rsidRPr="0043422E">
        <w:t>God will do the rest.</w:t>
      </w:r>
    </w:p>
    <w:p w14:paraId="6FBA2BA1" w14:textId="57E2B941" w:rsidR="0043422E" w:rsidRPr="0043422E" w:rsidRDefault="009D69C5" w:rsidP="0043422E">
      <w:pPr>
        <w:pStyle w:val="a-favorite"/>
      </w:pPr>
      <w:r w:rsidRPr="009D69C5">
        <w:rPr>
          <w:b/>
          <w:i/>
        </w:rPr>
        <w:t>Audience:</w:t>
      </w:r>
      <w:r w:rsidR="0043422E" w:rsidRPr="0043422E">
        <w:t>But it still feels like I keep failing.</w:t>
      </w:r>
    </w:p>
    <w:p w14:paraId="35FEECB6" w14:textId="385C0B6D" w:rsidR="0043422E" w:rsidRPr="0043422E" w:rsidRDefault="009D69C5" w:rsidP="0043422E">
      <w:pPr>
        <w:pStyle w:val="a-favorite"/>
      </w:pPr>
      <w:r w:rsidRPr="009D69C5">
        <w:rPr>
          <w:b/>
          <w:i/>
        </w:rPr>
        <w:t>Fr. Seraphim:</w:t>
      </w:r>
      <w:r w:rsidR="0043422E" w:rsidRPr="0043422E">
        <w:t>Everyone fails.</w:t>
      </w:r>
    </w:p>
    <w:p w14:paraId="0FCBC5B5" w14:textId="77777777" w:rsidR="0043422E" w:rsidRPr="0043422E" w:rsidRDefault="0043422E" w:rsidP="0043422E">
      <w:pPr>
        <w:pStyle w:val="a-favorite"/>
      </w:pPr>
      <w:r w:rsidRPr="0043422E">
        <w:t>That’s normal.</w:t>
      </w:r>
    </w:p>
    <w:p w14:paraId="176C5E17" w14:textId="77777777" w:rsidR="0043422E" w:rsidRPr="0043422E" w:rsidRDefault="0043422E" w:rsidP="0043422E">
      <w:pPr>
        <w:pStyle w:val="a-favorite"/>
      </w:pPr>
      <w:r w:rsidRPr="0043422E">
        <w:t>That’s part of the Christian life.</w:t>
      </w:r>
    </w:p>
    <w:p w14:paraId="336247B6" w14:textId="77777777" w:rsidR="0043422E" w:rsidRPr="0043422E" w:rsidRDefault="0043422E" w:rsidP="0043422E">
      <w:pPr>
        <w:pStyle w:val="a-favorite"/>
      </w:pPr>
      <w:r w:rsidRPr="0043422E">
        <w:lastRenderedPageBreak/>
        <w:t>You fall.</w:t>
      </w:r>
    </w:p>
    <w:p w14:paraId="5C65E32A" w14:textId="77777777" w:rsidR="0043422E" w:rsidRPr="0043422E" w:rsidRDefault="0043422E" w:rsidP="0043422E">
      <w:pPr>
        <w:pStyle w:val="a-favorite"/>
      </w:pPr>
      <w:r w:rsidRPr="0043422E">
        <w:t>You get up.</w:t>
      </w:r>
    </w:p>
    <w:p w14:paraId="4BC89820" w14:textId="77777777" w:rsidR="0043422E" w:rsidRPr="0043422E" w:rsidRDefault="0043422E" w:rsidP="0043422E">
      <w:pPr>
        <w:pStyle w:val="a-favorite"/>
      </w:pPr>
      <w:r w:rsidRPr="0043422E">
        <w:t>You fall again.</w:t>
      </w:r>
    </w:p>
    <w:p w14:paraId="6980E39B" w14:textId="77777777" w:rsidR="0043422E" w:rsidRPr="0043422E" w:rsidRDefault="0043422E" w:rsidP="0043422E">
      <w:pPr>
        <w:pStyle w:val="a-favorite"/>
      </w:pPr>
      <w:r w:rsidRPr="0043422E">
        <w:t>You get up again.</w:t>
      </w:r>
    </w:p>
    <w:p w14:paraId="10A8A54D" w14:textId="77777777" w:rsidR="0043422E" w:rsidRPr="0043422E" w:rsidRDefault="0043422E" w:rsidP="0043422E">
      <w:pPr>
        <w:pStyle w:val="a-favorite"/>
      </w:pPr>
      <w:r w:rsidRPr="0043422E">
        <w:t>The problem is not falling.</w:t>
      </w:r>
    </w:p>
    <w:p w14:paraId="30DA3558" w14:textId="77777777" w:rsidR="0043422E" w:rsidRPr="0043422E" w:rsidRDefault="0043422E" w:rsidP="0043422E">
      <w:pPr>
        <w:pStyle w:val="a-favorite"/>
      </w:pPr>
      <w:r w:rsidRPr="0043422E">
        <w:t>The problem is despair.</w:t>
      </w:r>
    </w:p>
    <w:p w14:paraId="3E3D378D" w14:textId="77777777" w:rsidR="0043422E" w:rsidRPr="0043422E" w:rsidRDefault="0043422E" w:rsidP="0043422E">
      <w:pPr>
        <w:pStyle w:val="a-favorite"/>
      </w:pPr>
      <w:r w:rsidRPr="0043422E">
        <w:t>Despair is the devil’s favorite weapon.</w:t>
      </w:r>
    </w:p>
    <w:p w14:paraId="4D88FA1B" w14:textId="77777777" w:rsidR="0043422E" w:rsidRPr="0043422E" w:rsidRDefault="0043422E" w:rsidP="0043422E">
      <w:pPr>
        <w:pStyle w:val="a-favorite"/>
      </w:pPr>
      <w:r w:rsidRPr="0043422E">
        <w:t>Because once you despair, he can manipulate you easily.</w:t>
      </w:r>
    </w:p>
    <w:p w14:paraId="7CD1E587" w14:textId="5B1AE323" w:rsidR="0043422E" w:rsidRPr="0043422E" w:rsidRDefault="009D69C5" w:rsidP="0043422E">
      <w:pPr>
        <w:pStyle w:val="a-favorite"/>
      </w:pPr>
      <w:r w:rsidRPr="009D69C5">
        <w:rPr>
          <w:b/>
          <w:i/>
        </w:rPr>
        <w:t>Bishop Emilianos:</w:t>
      </w:r>
      <w:r w:rsidR="0043422E" w:rsidRPr="0043422E">
        <w:t>Yes. Despair is one of the greatest dangers in the spiritual life.</w:t>
      </w:r>
    </w:p>
    <w:p w14:paraId="1B5F74DD" w14:textId="77777777" w:rsidR="0043422E" w:rsidRPr="0043422E" w:rsidRDefault="0043422E" w:rsidP="0043422E">
      <w:pPr>
        <w:pStyle w:val="a-favorite"/>
      </w:pPr>
      <w:r w:rsidRPr="0043422E">
        <w:t>When someone despairs, they believe that God has abandoned them.</w:t>
      </w:r>
    </w:p>
    <w:p w14:paraId="38130FD6" w14:textId="77777777" w:rsidR="0043422E" w:rsidRPr="0043422E" w:rsidRDefault="0043422E" w:rsidP="0043422E">
      <w:pPr>
        <w:pStyle w:val="a-favorite"/>
      </w:pPr>
      <w:r w:rsidRPr="0043422E">
        <w:t>But that is never true.</w:t>
      </w:r>
    </w:p>
    <w:p w14:paraId="4E535E81" w14:textId="77777777" w:rsidR="0043422E" w:rsidRPr="0043422E" w:rsidRDefault="0043422E" w:rsidP="0043422E">
      <w:pPr>
        <w:pStyle w:val="a-favorite"/>
      </w:pPr>
      <w:r w:rsidRPr="0043422E">
        <w:t>God never abandons us.</w:t>
      </w:r>
    </w:p>
    <w:p w14:paraId="6F5D6BED" w14:textId="77777777" w:rsidR="0043422E" w:rsidRPr="0043422E" w:rsidRDefault="0043422E" w:rsidP="0043422E">
      <w:pPr>
        <w:pStyle w:val="a-favorite"/>
      </w:pPr>
      <w:r w:rsidRPr="0043422E">
        <w:t>The devil tries to convince us of that.</w:t>
      </w:r>
    </w:p>
    <w:p w14:paraId="6E0266F8" w14:textId="77777777" w:rsidR="0043422E" w:rsidRPr="0043422E" w:rsidRDefault="0043422E" w:rsidP="0043422E">
      <w:pPr>
        <w:pStyle w:val="a-favorite"/>
      </w:pPr>
      <w:r w:rsidRPr="0043422E">
        <w:t>But it is a lie.</w:t>
      </w:r>
    </w:p>
    <w:p w14:paraId="2BF1A20D" w14:textId="2FE9E362" w:rsidR="0043422E" w:rsidRPr="0043422E" w:rsidRDefault="009D69C5" w:rsidP="0043422E">
      <w:pPr>
        <w:pStyle w:val="a-favorite"/>
      </w:pPr>
      <w:r w:rsidRPr="009D69C5">
        <w:rPr>
          <w:b/>
          <w:i/>
        </w:rPr>
        <w:t>Audience:</w:t>
      </w:r>
      <w:r w:rsidR="0043422E" w:rsidRPr="0043422E">
        <w:t>Is that connected with the Prayer of Saint Ephrem, when it talks about the spirit of despair?</w:t>
      </w:r>
    </w:p>
    <w:p w14:paraId="616DDE67" w14:textId="3188940D" w:rsidR="0043422E" w:rsidRPr="0043422E" w:rsidRDefault="009D69C5" w:rsidP="0043422E">
      <w:pPr>
        <w:pStyle w:val="a-favorite"/>
      </w:pPr>
      <w:r w:rsidRPr="009D69C5">
        <w:rPr>
          <w:b/>
          <w:i/>
        </w:rPr>
        <w:t>Bishop Emilianos:</w:t>
      </w:r>
      <w:r w:rsidR="0043422E" w:rsidRPr="0043422E">
        <w:t>Yes.</w:t>
      </w:r>
    </w:p>
    <w:p w14:paraId="4EF9F7F3" w14:textId="77777777" w:rsidR="0043422E" w:rsidRPr="0043422E" w:rsidRDefault="0043422E" w:rsidP="0043422E">
      <w:pPr>
        <w:pStyle w:val="a-favorite"/>
      </w:pPr>
      <w:r w:rsidRPr="0043422E">
        <w:t>The Greek word that is used there can also mean something like distraction or curiosity — the kind of curiosity that fills the mind with useless thoughts.</w:t>
      </w:r>
    </w:p>
    <w:p w14:paraId="66A9F9A5" w14:textId="77777777" w:rsidR="0043422E" w:rsidRPr="0043422E" w:rsidRDefault="0043422E" w:rsidP="0043422E">
      <w:pPr>
        <w:pStyle w:val="a-favorite"/>
      </w:pPr>
      <w:r w:rsidRPr="0043422E">
        <w:t>When the mind becomes distracted like that, it cannot receive good things.</w:t>
      </w:r>
    </w:p>
    <w:p w14:paraId="21DB1D03" w14:textId="77777777" w:rsidR="0043422E" w:rsidRPr="0043422E" w:rsidRDefault="0043422E" w:rsidP="0043422E">
      <w:pPr>
        <w:pStyle w:val="a-favorite"/>
      </w:pPr>
      <w:r w:rsidRPr="0043422E">
        <w:t>And eventually that leads to despair.</w:t>
      </w:r>
    </w:p>
    <w:p w14:paraId="6DF4CF68" w14:textId="77777777" w:rsidR="0043422E" w:rsidRPr="0043422E" w:rsidRDefault="0043422E" w:rsidP="0043422E">
      <w:pPr>
        <w:pStyle w:val="a-favorite"/>
      </w:pPr>
      <w:r w:rsidRPr="0043422E">
        <w:t>Because the mind becomes dark.</w:t>
      </w:r>
    </w:p>
    <w:p w14:paraId="63C5C862" w14:textId="77777777" w:rsidR="0043422E" w:rsidRPr="0043422E" w:rsidRDefault="0043422E" w:rsidP="0043422E">
      <w:pPr>
        <w:pStyle w:val="a-favorite"/>
      </w:pPr>
      <w:r w:rsidRPr="0043422E">
        <w:t>And the devil works very strongly in that darkness.</w:t>
      </w:r>
    </w:p>
    <w:p w14:paraId="3E9D3363" w14:textId="77777777" w:rsidR="0043422E" w:rsidRDefault="0043422E" w:rsidP="0043422E">
      <w:pPr>
        <w:pStyle w:val="a-favorite"/>
      </w:pPr>
    </w:p>
    <w:p w14:paraId="5CEEA0FC" w14:textId="77777777" w:rsidR="0043422E" w:rsidRDefault="0043422E" w:rsidP="0043422E">
      <w:pPr>
        <w:pStyle w:val="a-favorite"/>
      </w:pPr>
    </w:p>
    <w:p w14:paraId="78ADEB7E" w14:textId="77777777" w:rsidR="0043422E" w:rsidRPr="0043422E" w:rsidRDefault="0043422E" w:rsidP="0043422E">
      <w:pPr>
        <w:pStyle w:val="a-favorite"/>
      </w:pPr>
      <w:r w:rsidRPr="0043422E">
        <w:t>50:00</w:t>
      </w:r>
    </w:p>
    <w:p w14:paraId="2A2E8B8B" w14:textId="5FA4847F" w:rsidR="0043422E" w:rsidRPr="0043422E" w:rsidRDefault="009D69C5" w:rsidP="0043422E">
      <w:pPr>
        <w:pStyle w:val="a-favorite"/>
      </w:pPr>
      <w:r w:rsidRPr="009D69C5">
        <w:rPr>
          <w:b/>
          <w:i/>
        </w:rPr>
        <w:t>Bishop Emilianos:</w:t>
      </w:r>
      <w:r w:rsidR="0043422E" w:rsidRPr="0043422E">
        <w:t>There is also something else that one of the elders used to say. He said that not being joyful is a blasphemy against the Holy Spirit.</w:t>
      </w:r>
    </w:p>
    <w:p w14:paraId="56AC0ACB" w14:textId="77777777" w:rsidR="0043422E" w:rsidRPr="0043422E" w:rsidRDefault="0043422E" w:rsidP="0043422E">
      <w:pPr>
        <w:pStyle w:val="a-favorite"/>
      </w:pPr>
      <w:r w:rsidRPr="0043422E">
        <w:t>Now when people hear that, they are shocked. But what he meant is this: if we truly understand the love of God, if we truly understand what Christ has done for us, then we should not allow ourselves to fall into despair.</w:t>
      </w:r>
    </w:p>
    <w:p w14:paraId="2126E989" w14:textId="77777777" w:rsidR="0043422E" w:rsidRPr="0043422E" w:rsidRDefault="0043422E" w:rsidP="0043422E">
      <w:pPr>
        <w:pStyle w:val="a-favorite"/>
      </w:pPr>
      <w:r w:rsidRPr="0043422E">
        <w:t>Because Christ has already defeated death. He has already destroyed sin.</w:t>
      </w:r>
    </w:p>
    <w:p w14:paraId="6CD9F3CD" w14:textId="77777777" w:rsidR="0043422E" w:rsidRPr="0043422E" w:rsidRDefault="0043422E" w:rsidP="0043422E">
      <w:pPr>
        <w:pStyle w:val="a-favorite"/>
      </w:pPr>
      <w:r w:rsidRPr="0043422E">
        <w:t>So our sadness cannot be absolute.</w:t>
      </w:r>
    </w:p>
    <w:p w14:paraId="006AE0CF" w14:textId="77777777" w:rsidR="0043422E" w:rsidRPr="0043422E" w:rsidRDefault="0043422E" w:rsidP="0043422E">
      <w:pPr>
        <w:pStyle w:val="a-favorite"/>
      </w:pPr>
      <w:r w:rsidRPr="0043422E">
        <w:t>Even when we suffer, there is hope.</w:t>
      </w:r>
    </w:p>
    <w:p w14:paraId="1F3F16E1" w14:textId="77777777" w:rsidR="0043422E" w:rsidRPr="0043422E" w:rsidRDefault="0043422E" w:rsidP="0043422E">
      <w:pPr>
        <w:pStyle w:val="a-favorite"/>
      </w:pPr>
      <w:r w:rsidRPr="0043422E">
        <w:t>Even when we struggle, there is hope.</w:t>
      </w:r>
    </w:p>
    <w:p w14:paraId="525D79A0" w14:textId="77777777" w:rsidR="0043422E" w:rsidRPr="0043422E" w:rsidRDefault="0043422E" w:rsidP="0043422E">
      <w:pPr>
        <w:pStyle w:val="a-favorite"/>
      </w:pPr>
      <w:r w:rsidRPr="0043422E">
        <w:lastRenderedPageBreak/>
        <w:t>And that hope is Christ.</w:t>
      </w:r>
    </w:p>
    <w:p w14:paraId="62D8964C" w14:textId="3E2F31A9" w:rsidR="0043422E" w:rsidRPr="0043422E" w:rsidRDefault="009D69C5" w:rsidP="0043422E">
      <w:pPr>
        <w:pStyle w:val="a-favorite"/>
      </w:pPr>
      <w:r w:rsidRPr="009D69C5">
        <w:rPr>
          <w:b/>
          <w:i/>
        </w:rPr>
        <w:t>Fr. Seraphim:</w:t>
      </w:r>
      <w:r w:rsidR="0043422E" w:rsidRPr="0043422E">
        <w:t>Right.</w:t>
      </w:r>
    </w:p>
    <w:p w14:paraId="2A0ACC3C" w14:textId="77777777" w:rsidR="0043422E" w:rsidRPr="0043422E" w:rsidRDefault="0043422E" w:rsidP="0043422E">
      <w:pPr>
        <w:pStyle w:val="a-favorite"/>
      </w:pPr>
      <w:r w:rsidRPr="0043422E">
        <w:t>And I think another thing that’s important is that we misunderstand what forgiveness is.</w:t>
      </w:r>
    </w:p>
    <w:p w14:paraId="7B49DF7A" w14:textId="77777777" w:rsidR="0043422E" w:rsidRPr="0043422E" w:rsidRDefault="0043422E" w:rsidP="0043422E">
      <w:pPr>
        <w:pStyle w:val="a-favorite"/>
      </w:pPr>
      <w:r w:rsidRPr="0043422E">
        <w:t>In Protestant thinking, forgiveness is usually understood as avoiding punishment. You are forgiven so that you will not be punished and can go to heaven.</w:t>
      </w:r>
    </w:p>
    <w:p w14:paraId="5C0F48AD" w14:textId="77777777" w:rsidR="0043422E" w:rsidRPr="0043422E" w:rsidRDefault="0043422E" w:rsidP="0043422E">
      <w:pPr>
        <w:pStyle w:val="a-favorite"/>
      </w:pPr>
      <w:r w:rsidRPr="0043422E">
        <w:t>But that is not how the Orthodox Church understands forgiveness.</w:t>
      </w:r>
    </w:p>
    <w:p w14:paraId="5163EA57" w14:textId="77777777" w:rsidR="0043422E" w:rsidRPr="0043422E" w:rsidRDefault="0043422E" w:rsidP="0043422E">
      <w:pPr>
        <w:pStyle w:val="a-favorite"/>
      </w:pPr>
      <w:r w:rsidRPr="0043422E">
        <w:t>Forgiveness is about healing.</w:t>
      </w:r>
    </w:p>
    <w:p w14:paraId="0121EF1D" w14:textId="77777777" w:rsidR="0043422E" w:rsidRPr="0043422E" w:rsidRDefault="0043422E" w:rsidP="0043422E">
      <w:pPr>
        <w:pStyle w:val="a-favorite"/>
      </w:pPr>
      <w:r w:rsidRPr="0043422E">
        <w:t>We are being healed so that the Kingdom of Heaven can be within us.</w:t>
      </w:r>
    </w:p>
    <w:p w14:paraId="0DDEE768" w14:textId="77777777" w:rsidR="0043422E" w:rsidRPr="0043422E" w:rsidRDefault="0043422E" w:rsidP="0043422E">
      <w:pPr>
        <w:pStyle w:val="a-favorite"/>
      </w:pPr>
      <w:r w:rsidRPr="0043422E">
        <w:t>Christ said, “The Kingdom of God is within you.”</w:t>
      </w:r>
    </w:p>
    <w:p w14:paraId="3B603947" w14:textId="77777777" w:rsidR="0043422E" w:rsidRPr="0043422E" w:rsidRDefault="0043422E" w:rsidP="0043422E">
      <w:pPr>
        <w:pStyle w:val="a-favorite"/>
      </w:pPr>
      <w:r w:rsidRPr="0043422E">
        <w:t>So salvation is not simply about going somewhere after death.</w:t>
      </w:r>
    </w:p>
    <w:p w14:paraId="75823C7B" w14:textId="77777777" w:rsidR="0043422E" w:rsidRPr="0043422E" w:rsidRDefault="0043422E" w:rsidP="0043422E">
      <w:pPr>
        <w:pStyle w:val="a-favorite"/>
      </w:pPr>
      <w:r w:rsidRPr="0043422E">
        <w:t>It is about becoming something.</w:t>
      </w:r>
    </w:p>
    <w:p w14:paraId="2057418F" w14:textId="77777777" w:rsidR="0043422E" w:rsidRPr="0043422E" w:rsidRDefault="0043422E" w:rsidP="0043422E">
      <w:pPr>
        <w:pStyle w:val="a-favorite"/>
      </w:pPr>
      <w:r w:rsidRPr="0043422E">
        <w:t>It is about becoming like Christ.</w:t>
      </w:r>
    </w:p>
    <w:p w14:paraId="55A3305F" w14:textId="3AC4E83D" w:rsidR="0043422E" w:rsidRPr="0043422E" w:rsidRDefault="009D69C5" w:rsidP="0043422E">
      <w:pPr>
        <w:pStyle w:val="a-favorite"/>
      </w:pPr>
      <w:r w:rsidRPr="009D69C5">
        <w:rPr>
          <w:b/>
          <w:i/>
        </w:rPr>
        <w:t>Audience:</w:t>
      </w:r>
      <w:r w:rsidR="0043422E" w:rsidRPr="0043422E">
        <w:t>So it’s not just about having our sins erased?</w:t>
      </w:r>
    </w:p>
    <w:p w14:paraId="040796DE" w14:textId="339101CD" w:rsidR="0043422E" w:rsidRPr="0043422E" w:rsidRDefault="009D69C5" w:rsidP="0043422E">
      <w:pPr>
        <w:pStyle w:val="a-favorite"/>
      </w:pPr>
      <w:r w:rsidRPr="009D69C5">
        <w:rPr>
          <w:b/>
          <w:i/>
        </w:rPr>
        <w:t>Fr. Seraphim:</w:t>
      </w:r>
      <w:r w:rsidR="0043422E" w:rsidRPr="0043422E">
        <w:t>Exactly.</w:t>
      </w:r>
    </w:p>
    <w:p w14:paraId="32336FD5" w14:textId="77777777" w:rsidR="0043422E" w:rsidRPr="0043422E" w:rsidRDefault="0043422E" w:rsidP="0043422E">
      <w:pPr>
        <w:pStyle w:val="a-favorite"/>
      </w:pPr>
      <w:r w:rsidRPr="0043422E">
        <w:t>It is not simply erasing a record.</w:t>
      </w:r>
    </w:p>
    <w:p w14:paraId="7A560628" w14:textId="77777777" w:rsidR="0043422E" w:rsidRPr="0043422E" w:rsidRDefault="0043422E" w:rsidP="0043422E">
      <w:pPr>
        <w:pStyle w:val="a-favorite"/>
      </w:pPr>
      <w:r w:rsidRPr="0043422E">
        <w:t>It is transformation.</w:t>
      </w:r>
    </w:p>
    <w:p w14:paraId="51372D2F" w14:textId="77777777" w:rsidR="0043422E" w:rsidRPr="0043422E" w:rsidRDefault="0043422E" w:rsidP="0043422E">
      <w:pPr>
        <w:pStyle w:val="a-favorite"/>
      </w:pPr>
      <w:r w:rsidRPr="0043422E">
        <w:t>And the Cross is the beginning of that transformation.</w:t>
      </w:r>
    </w:p>
    <w:p w14:paraId="4CCD3944" w14:textId="77777777" w:rsidR="0043422E" w:rsidRPr="0043422E" w:rsidRDefault="0043422E" w:rsidP="0043422E">
      <w:pPr>
        <w:pStyle w:val="a-favorite"/>
      </w:pPr>
      <w:r w:rsidRPr="0043422E">
        <w:t>Christ took our human nature and united it to Himself.</w:t>
      </w:r>
    </w:p>
    <w:p w14:paraId="781AD3B2" w14:textId="77777777" w:rsidR="0043422E" w:rsidRPr="0043422E" w:rsidRDefault="0043422E" w:rsidP="0043422E">
      <w:pPr>
        <w:pStyle w:val="a-favorite"/>
      </w:pPr>
      <w:r w:rsidRPr="0043422E">
        <w:t>He entered death.</w:t>
      </w:r>
    </w:p>
    <w:p w14:paraId="38384661" w14:textId="77777777" w:rsidR="0043422E" w:rsidRPr="0043422E" w:rsidRDefault="0043422E" w:rsidP="0043422E">
      <w:pPr>
        <w:pStyle w:val="a-favorite"/>
      </w:pPr>
      <w:r w:rsidRPr="0043422E">
        <w:t>He destroyed death.</w:t>
      </w:r>
    </w:p>
    <w:p w14:paraId="61F0D4AC" w14:textId="77777777" w:rsidR="0043422E" w:rsidRPr="0043422E" w:rsidRDefault="0043422E" w:rsidP="0043422E">
      <w:pPr>
        <w:pStyle w:val="a-favorite"/>
      </w:pPr>
      <w:r w:rsidRPr="0043422E">
        <w:t>And then He raised human nature up with Him.</w:t>
      </w:r>
    </w:p>
    <w:p w14:paraId="6F1BB7BA" w14:textId="77777777" w:rsidR="0043422E" w:rsidRPr="0043422E" w:rsidRDefault="0043422E" w:rsidP="0043422E">
      <w:pPr>
        <w:pStyle w:val="a-favorite"/>
      </w:pPr>
      <w:r w:rsidRPr="0043422E">
        <w:t>That is why the Resurrection is so important.</w:t>
      </w:r>
    </w:p>
    <w:p w14:paraId="15645455" w14:textId="77777777" w:rsidR="0043422E" w:rsidRPr="0043422E" w:rsidRDefault="0043422E" w:rsidP="0043422E">
      <w:pPr>
        <w:pStyle w:val="a-favorite"/>
      </w:pPr>
      <w:r w:rsidRPr="0043422E">
        <w:t>Without the Resurrection, the Cross would just be a tragedy.</w:t>
      </w:r>
    </w:p>
    <w:p w14:paraId="4503FACC" w14:textId="77777777" w:rsidR="0043422E" w:rsidRPr="0043422E" w:rsidRDefault="0043422E" w:rsidP="0043422E">
      <w:pPr>
        <w:pStyle w:val="a-favorite"/>
      </w:pPr>
      <w:r w:rsidRPr="0043422E">
        <w:t>But because of the Resurrection, the Cross becomes victory.</w:t>
      </w:r>
    </w:p>
    <w:p w14:paraId="13E329EC" w14:textId="457BEACE" w:rsidR="0043422E" w:rsidRPr="0043422E" w:rsidRDefault="009D69C5" w:rsidP="0043422E">
      <w:pPr>
        <w:pStyle w:val="a-favorite"/>
      </w:pPr>
      <w:r w:rsidRPr="009D69C5">
        <w:rPr>
          <w:b/>
          <w:i/>
        </w:rPr>
        <w:t>Bishop Emilianos:</w:t>
      </w:r>
      <w:r w:rsidR="0043422E" w:rsidRPr="0043422E">
        <w:t>Yes.</w:t>
      </w:r>
    </w:p>
    <w:p w14:paraId="0CCC0AD2" w14:textId="77777777" w:rsidR="0043422E" w:rsidRPr="0043422E" w:rsidRDefault="0043422E" w:rsidP="0043422E">
      <w:pPr>
        <w:pStyle w:val="a-favorite"/>
      </w:pPr>
      <w:r w:rsidRPr="0043422E">
        <w:t>The Cross and the Resurrection cannot be separated.</w:t>
      </w:r>
    </w:p>
    <w:p w14:paraId="0AC7C3BA" w14:textId="77777777" w:rsidR="0043422E" w:rsidRPr="0043422E" w:rsidRDefault="0043422E" w:rsidP="0043422E">
      <w:pPr>
        <w:pStyle w:val="a-favorite"/>
      </w:pPr>
      <w:r w:rsidRPr="0043422E">
        <w:t>They are one mystery.</w:t>
      </w:r>
    </w:p>
    <w:p w14:paraId="2CAC7B35" w14:textId="77777777" w:rsidR="0043422E" w:rsidRPr="0043422E" w:rsidRDefault="0043422E" w:rsidP="0043422E">
      <w:pPr>
        <w:pStyle w:val="a-favorite"/>
      </w:pPr>
      <w:r w:rsidRPr="0043422E">
        <w:t>Christ dies on the Cross out of love.</w:t>
      </w:r>
    </w:p>
    <w:p w14:paraId="6FFF626A" w14:textId="77777777" w:rsidR="0043422E" w:rsidRPr="0043422E" w:rsidRDefault="0043422E" w:rsidP="0043422E">
      <w:pPr>
        <w:pStyle w:val="a-favorite"/>
      </w:pPr>
      <w:r w:rsidRPr="0043422E">
        <w:t>And through that love He destroys death.</w:t>
      </w:r>
    </w:p>
    <w:p w14:paraId="336F6542" w14:textId="77777777" w:rsidR="0043422E" w:rsidRPr="0043422E" w:rsidRDefault="0043422E" w:rsidP="0043422E">
      <w:pPr>
        <w:pStyle w:val="a-favorite"/>
      </w:pPr>
      <w:r w:rsidRPr="0043422E">
        <w:t>This is why the Cross is always connected with joy in the Church.</w:t>
      </w:r>
    </w:p>
    <w:p w14:paraId="538C6C6B" w14:textId="77777777" w:rsidR="0043422E" w:rsidRPr="0043422E" w:rsidRDefault="0043422E" w:rsidP="0043422E">
      <w:pPr>
        <w:pStyle w:val="a-favorite"/>
      </w:pPr>
      <w:r w:rsidRPr="0043422E">
        <w:t>When we venerate the Cross, we do not do it with despair.</w:t>
      </w:r>
    </w:p>
    <w:p w14:paraId="4D281DBC" w14:textId="77777777" w:rsidR="0043422E" w:rsidRPr="0043422E" w:rsidRDefault="0043422E" w:rsidP="0043422E">
      <w:pPr>
        <w:pStyle w:val="a-favorite"/>
      </w:pPr>
      <w:r w:rsidRPr="0043422E">
        <w:t>We do it with hope.</w:t>
      </w:r>
    </w:p>
    <w:p w14:paraId="17099F79" w14:textId="77777777" w:rsidR="0043422E" w:rsidRPr="0043422E" w:rsidRDefault="0043422E" w:rsidP="0043422E">
      <w:pPr>
        <w:pStyle w:val="a-favorite"/>
      </w:pPr>
      <w:r w:rsidRPr="0043422E">
        <w:t>Because the Cross is the sign of victory.</w:t>
      </w:r>
    </w:p>
    <w:p w14:paraId="03736EB3" w14:textId="77777777" w:rsidR="0043422E" w:rsidRDefault="0043422E" w:rsidP="0043422E">
      <w:pPr>
        <w:pStyle w:val="a-favorite"/>
      </w:pPr>
    </w:p>
    <w:p w14:paraId="2BA9641A" w14:textId="77777777" w:rsidR="0043422E" w:rsidRPr="0043422E" w:rsidRDefault="0043422E" w:rsidP="0043422E">
      <w:pPr>
        <w:pStyle w:val="a-favorite"/>
        <w:rPr>
          <w:b/>
          <w:bCs/>
        </w:rPr>
      </w:pPr>
      <w:r w:rsidRPr="0043422E">
        <w:rPr>
          <w:b/>
          <w:bCs/>
        </w:rPr>
        <w:t>60:00</w:t>
      </w:r>
    </w:p>
    <w:p w14:paraId="5B2A796E" w14:textId="5CFEF468" w:rsidR="0043422E" w:rsidRPr="0043422E" w:rsidRDefault="009D69C5" w:rsidP="0043422E">
      <w:pPr>
        <w:pStyle w:val="a-favorite"/>
      </w:pPr>
      <w:r w:rsidRPr="009D69C5">
        <w:rPr>
          <w:b/>
          <w:i/>
        </w:rPr>
        <w:lastRenderedPageBreak/>
        <w:t>Fr. Seraphim:</w:t>
      </w:r>
      <w:r w:rsidR="0043422E" w:rsidRPr="0043422E">
        <w:t>Another thing about the Cross is that it is the pattern for our own life.</w:t>
      </w:r>
    </w:p>
    <w:p w14:paraId="07814CFA" w14:textId="77777777" w:rsidR="0043422E" w:rsidRPr="0043422E" w:rsidRDefault="0043422E" w:rsidP="0043422E">
      <w:pPr>
        <w:pStyle w:val="a-favorite"/>
      </w:pPr>
      <w:r w:rsidRPr="0043422E">
        <w:t>Christ says very clearly, “If anyone would come after Me, let him deny himself, take up his Cross, and follow Me.”</w:t>
      </w:r>
    </w:p>
    <w:p w14:paraId="0672C866" w14:textId="77777777" w:rsidR="0043422E" w:rsidRPr="0043422E" w:rsidRDefault="0043422E" w:rsidP="0043422E">
      <w:pPr>
        <w:pStyle w:val="a-favorite"/>
      </w:pPr>
      <w:r w:rsidRPr="0043422E">
        <w:t>So the Cross is not just something that Christ did.</w:t>
      </w:r>
    </w:p>
    <w:p w14:paraId="7C7E9FA8" w14:textId="77777777" w:rsidR="0043422E" w:rsidRPr="0043422E" w:rsidRDefault="0043422E" w:rsidP="0043422E">
      <w:pPr>
        <w:pStyle w:val="a-favorite"/>
      </w:pPr>
      <w:r w:rsidRPr="0043422E">
        <w:t>It is something that we must participate in.</w:t>
      </w:r>
    </w:p>
    <w:p w14:paraId="20BFEF7D" w14:textId="77777777" w:rsidR="0043422E" w:rsidRPr="0043422E" w:rsidRDefault="0043422E" w:rsidP="0043422E">
      <w:pPr>
        <w:pStyle w:val="a-favorite"/>
      </w:pPr>
      <w:r w:rsidRPr="0043422E">
        <w:t>But again, this is not because we are forced.</w:t>
      </w:r>
    </w:p>
    <w:p w14:paraId="7E5340D5" w14:textId="77777777" w:rsidR="0043422E" w:rsidRPr="0043422E" w:rsidRDefault="0043422E" w:rsidP="0043422E">
      <w:pPr>
        <w:pStyle w:val="a-favorite"/>
      </w:pPr>
      <w:r w:rsidRPr="0043422E">
        <w:t>It is because of love.</w:t>
      </w:r>
    </w:p>
    <w:p w14:paraId="5AEB34F2" w14:textId="77777777" w:rsidR="0043422E" w:rsidRPr="0043422E" w:rsidRDefault="0043422E" w:rsidP="0043422E">
      <w:pPr>
        <w:pStyle w:val="a-favorite"/>
      </w:pPr>
      <w:r w:rsidRPr="0043422E">
        <w:t>If we love Christ, we will naturally want to follow Him.</w:t>
      </w:r>
    </w:p>
    <w:p w14:paraId="0C5B14A3" w14:textId="77777777" w:rsidR="0043422E" w:rsidRPr="0043422E" w:rsidRDefault="0043422E" w:rsidP="0043422E">
      <w:pPr>
        <w:pStyle w:val="a-favorite"/>
      </w:pPr>
      <w:r w:rsidRPr="0043422E">
        <w:t>And following Him means taking up our Cross.</w:t>
      </w:r>
    </w:p>
    <w:p w14:paraId="5AE3A6DB" w14:textId="2F0E4A7F" w:rsidR="0043422E" w:rsidRPr="0043422E" w:rsidRDefault="009D69C5" w:rsidP="0043422E">
      <w:pPr>
        <w:pStyle w:val="a-favorite"/>
      </w:pPr>
      <w:r w:rsidRPr="009D69C5">
        <w:rPr>
          <w:b/>
          <w:i/>
        </w:rPr>
        <w:t>Audience:</w:t>
      </w:r>
      <w:r w:rsidR="0043422E" w:rsidRPr="0043422E">
        <w:t>What does it mean practically to take up our Cross?</w:t>
      </w:r>
    </w:p>
    <w:p w14:paraId="0B496541" w14:textId="3BF318F1" w:rsidR="0043422E" w:rsidRPr="0043422E" w:rsidRDefault="009D69C5" w:rsidP="0043422E">
      <w:pPr>
        <w:pStyle w:val="a-favorite"/>
      </w:pPr>
      <w:r w:rsidRPr="009D69C5">
        <w:rPr>
          <w:b/>
          <w:i/>
        </w:rPr>
        <w:t>Fr. Seraphim:</w:t>
      </w:r>
      <w:r w:rsidR="0043422E" w:rsidRPr="0043422E">
        <w:t>It means accepting the difficulties that come into our life and offering them to God.</w:t>
      </w:r>
    </w:p>
    <w:p w14:paraId="19BE2D1B" w14:textId="77777777" w:rsidR="0043422E" w:rsidRPr="0043422E" w:rsidRDefault="0043422E" w:rsidP="0043422E">
      <w:pPr>
        <w:pStyle w:val="a-favorite"/>
      </w:pPr>
      <w:r w:rsidRPr="0043422E">
        <w:t>Everyone has difficulties.</w:t>
      </w:r>
    </w:p>
    <w:p w14:paraId="2FD52B05" w14:textId="77777777" w:rsidR="0043422E" w:rsidRPr="0043422E" w:rsidRDefault="0043422E" w:rsidP="0043422E">
      <w:pPr>
        <w:pStyle w:val="a-favorite"/>
      </w:pPr>
      <w:r w:rsidRPr="0043422E">
        <w:t>Everyone suffers.</w:t>
      </w:r>
    </w:p>
    <w:p w14:paraId="1FE019DD" w14:textId="77777777" w:rsidR="0043422E" w:rsidRPr="0043422E" w:rsidRDefault="0043422E" w:rsidP="0043422E">
      <w:pPr>
        <w:pStyle w:val="a-favorite"/>
      </w:pPr>
      <w:r w:rsidRPr="0043422E">
        <w:t>The question is whether we unite that suffering to Christ or not.</w:t>
      </w:r>
    </w:p>
    <w:p w14:paraId="734CEBDA" w14:textId="77777777" w:rsidR="0043422E" w:rsidRPr="0043422E" w:rsidRDefault="0043422E" w:rsidP="0043422E">
      <w:pPr>
        <w:pStyle w:val="a-favorite"/>
      </w:pPr>
      <w:r w:rsidRPr="0043422E">
        <w:t>If we unite it to Christ, it becomes a Cross.</w:t>
      </w:r>
    </w:p>
    <w:p w14:paraId="69010FB7" w14:textId="77777777" w:rsidR="0043422E" w:rsidRPr="0043422E" w:rsidRDefault="0043422E" w:rsidP="0043422E">
      <w:pPr>
        <w:pStyle w:val="a-favorite"/>
      </w:pPr>
      <w:r w:rsidRPr="0043422E">
        <w:t>If we do not unite it to Christ, then it is just meaningless suffering.</w:t>
      </w:r>
    </w:p>
    <w:p w14:paraId="61FA22F0" w14:textId="3DEBC58A" w:rsidR="0043422E" w:rsidRPr="0043422E" w:rsidRDefault="009D69C5" w:rsidP="0043422E">
      <w:pPr>
        <w:pStyle w:val="a-favorite"/>
      </w:pPr>
      <w:r w:rsidRPr="009D69C5">
        <w:rPr>
          <w:b/>
          <w:i/>
        </w:rPr>
        <w:t>Bishop Emilianos:</w:t>
      </w:r>
      <w:r w:rsidR="0043422E" w:rsidRPr="0043422E">
        <w:t>Yes.</w:t>
      </w:r>
    </w:p>
    <w:p w14:paraId="541B31C5" w14:textId="77777777" w:rsidR="0043422E" w:rsidRPr="0043422E" w:rsidRDefault="0043422E" w:rsidP="0043422E">
      <w:pPr>
        <w:pStyle w:val="a-favorite"/>
      </w:pPr>
      <w:r w:rsidRPr="0043422E">
        <w:t>And when we unite our suffering with Christ, something changes.</w:t>
      </w:r>
    </w:p>
    <w:p w14:paraId="32513194" w14:textId="77777777" w:rsidR="0043422E" w:rsidRPr="0043422E" w:rsidRDefault="0043422E" w:rsidP="0043422E">
      <w:pPr>
        <w:pStyle w:val="a-favorite"/>
      </w:pPr>
      <w:r w:rsidRPr="0043422E">
        <w:t>Grace enters.</w:t>
      </w:r>
    </w:p>
    <w:p w14:paraId="6FE7BA87" w14:textId="77777777" w:rsidR="0043422E" w:rsidRPr="0043422E" w:rsidRDefault="0043422E" w:rsidP="0043422E">
      <w:pPr>
        <w:pStyle w:val="a-favorite"/>
      </w:pPr>
      <w:r w:rsidRPr="0043422E">
        <w:t>The suffering does not necessarily disappear.</w:t>
      </w:r>
    </w:p>
    <w:p w14:paraId="27EBBCFD" w14:textId="77777777" w:rsidR="0043422E" w:rsidRPr="0043422E" w:rsidRDefault="0043422E" w:rsidP="0043422E">
      <w:pPr>
        <w:pStyle w:val="a-favorite"/>
      </w:pPr>
      <w:r w:rsidRPr="0043422E">
        <w:t>But it becomes different.</w:t>
      </w:r>
    </w:p>
    <w:p w14:paraId="19BDF7C6" w14:textId="77777777" w:rsidR="0043422E" w:rsidRPr="0043422E" w:rsidRDefault="0043422E" w:rsidP="0043422E">
      <w:pPr>
        <w:pStyle w:val="a-favorite"/>
      </w:pPr>
      <w:r w:rsidRPr="0043422E">
        <w:t>It becomes meaningful.</w:t>
      </w:r>
    </w:p>
    <w:p w14:paraId="27D733CF" w14:textId="77777777" w:rsidR="0043422E" w:rsidRPr="0043422E" w:rsidRDefault="0043422E" w:rsidP="0043422E">
      <w:pPr>
        <w:pStyle w:val="a-favorite"/>
      </w:pPr>
      <w:r w:rsidRPr="0043422E">
        <w:t>It becomes part of our salvation.</w:t>
      </w:r>
    </w:p>
    <w:p w14:paraId="2F0D4977" w14:textId="524CB7E9" w:rsidR="0043422E" w:rsidRPr="0043422E" w:rsidRDefault="009D69C5" w:rsidP="0043422E">
      <w:pPr>
        <w:pStyle w:val="a-favorite"/>
      </w:pPr>
      <w:r w:rsidRPr="009D69C5">
        <w:rPr>
          <w:b/>
          <w:i/>
        </w:rPr>
        <w:t>Audience:</w:t>
      </w:r>
      <w:r w:rsidR="0043422E" w:rsidRPr="0043422E">
        <w:t>So suffering itself is not the goal?</w:t>
      </w:r>
    </w:p>
    <w:p w14:paraId="3A8DE7B2" w14:textId="19061DC5" w:rsidR="0043422E" w:rsidRPr="0043422E" w:rsidRDefault="009D69C5" w:rsidP="0043422E">
      <w:pPr>
        <w:pStyle w:val="a-favorite"/>
      </w:pPr>
      <w:r w:rsidRPr="009D69C5">
        <w:rPr>
          <w:b/>
          <w:i/>
        </w:rPr>
        <w:t>Bishop Emilianos:</w:t>
      </w:r>
      <w:r w:rsidR="0043422E" w:rsidRPr="0043422E">
        <w:t>No.</w:t>
      </w:r>
    </w:p>
    <w:p w14:paraId="70FE6091" w14:textId="77777777" w:rsidR="0043422E" w:rsidRPr="0043422E" w:rsidRDefault="0043422E" w:rsidP="0043422E">
      <w:pPr>
        <w:pStyle w:val="a-favorite"/>
      </w:pPr>
      <w:r w:rsidRPr="0043422E">
        <w:t>Suffering is not the goal.</w:t>
      </w:r>
    </w:p>
    <w:p w14:paraId="69CB90C3" w14:textId="77777777" w:rsidR="0043422E" w:rsidRPr="0043422E" w:rsidRDefault="0043422E" w:rsidP="0043422E">
      <w:pPr>
        <w:pStyle w:val="a-favorite"/>
      </w:pPr>
      <w:r w:rsidRPr="0043422E">
        <w:t>Love is the goal.</w:t>
      </w:r>
    </w:p>
    <w:p w14:paraId="417D6CDF" w14:textId="77777777" w:rsidR="0043422E" w:rsidRPr="0043422E" w:rsidRDefault="0043422E" w:rsidP="0043422E">
      <w:pPr>
        <w:pStyle w:val="a-favorite"/>
      </w:pPr>
      <w:r w:rsidRPr="0043422E">
        <w:t>But love often requires sacrifice.</w:t>
      </w:r>
    </w:p>
    <w:p w14:paraId="03C66D4C" w14:textId="77777777" w:rsidR="0043422E" w:rsidRPr="0043422E" w:rsidRDefault="0043422E" w:rsidP="0043422E">
      <w:pPr>
        <w:pStyle w:val="a-favorite"/>
      </w:pPr>
      <w:r w:rsidRPr="0043422E">
        <w:t>And sacrifice often includes suffering.</w:t>
      </w:r>
    </w:p>
    <w:p w14:paraId="6E5BBE9E" w14:textId="77777777" w:rsidR="0043422E" w:rsidRPr="0043422E" w:rsidRDefault="0043422E" w:rsidP="0043422E">
      <w:pPr>
        <w:pStyle w:val="a-favorite"/>
      </w:pPr>
      <w:r w:rsidRPr="0043422E">
        <w:t>But the suffering is not the point.</w:t>
      </w:r>
    </w:p>
    <w:p w14:paraId="50ACB493" w14:textId="77777777" w:rsidR="0043422E" w:rsidRPr="0043422E" w:rsidRDefault="0043422E" w:rsidP="0043422E">
      <w:pPr>
        <w:pStyle w:val="a-favorite"/>
      </w:pPr>
      <w:r w:rsidRPr="0043422E">
        <w:t>The love is the point.</w:t>
      </w:r>
    </w:p>
    <w:p w14:paraId="497FA35E" w14:textId="7810A340" w:rsidR="0043422E" w:rsidRPr="0043422E" w:rsidRDefault="009D69C5" w:rsidP="0043422E">
      <w:pPr>
        <w:pStyle w:val="a-favorite"/>
      </w:pPr>
      <w:r w:rsidRPr="009D69C5">
        <w:rPr>
          <w:b/>
          <w:i/>
        </w:rPr>
        <w:t>Fr. Seraphim:</w:t>
      </w:r>
      <w:r w:rsidR="0043422E" w:rsidRPr="0043422E">
        <w:t>Right.</w:t>
      </w:r>
    </w:p>
    <w:p w14:paraId="40AB203F" w14:textId="77777777" w:rsidR="0043422E" w:rsidRPr="0043422E" w:rsidRDefault="0043422E" w:rsidP="0043422E">
      <w:pPr>
        <w:pStyle w:val="a-favorite"/>
      </w:pPr>
      <w:r w:rsidRPr="0043422E">
        <w:t>That’s why we should never seek suffering.</w:t>
      </w:r>
    </w:p>
    <w:p w14:paraId="0000D53A" w14:textId="77777777" w:rsidR="0043422E" w:rsidRPr="0043422E" w:rsidRDefault="0043422E" w:rsidP="0043422E">
      <w:pPr>
        <w:pStyle w:val="a-favorite"/>
      </w:pPr>
      <w:r w:rsidRPr="0043422E">
        <w:t>Some people think holiness means looking for suffering.</w:t>
      </w:r>
    </w:p>
    <w:p w14:paraId="3B00B85C" w14:textId="77777777" w:rsidR="0043422E" w:rsidRPr="0043422E" w:rsidRDefault="0043422E" w:rsidP="0043422E">
      <w:pPr>
        <w:pStyle w:val="a-favorite"/>
      </w:pPr>
      <w:r w:rsidRPr="0043422E">
        <w:lastRenderedPageBreak/>
        <w:t>That is not true.</w:t>
      </w:r>
    </w:p>
    <w:p w14:paraId="25AD744C" w14:textId="77777777" w:rsidR="0043422E" w:rsidRPr="0043422E" w:rsidRDefault="0043422E" w:rsidP="0043422E">
      <w:pPr>
        <w:pStyle w:val="a-favorite"/>
      </w:pPr>
      <w:r w:rsidRPr="0043422E">
        <w:t>We should seek God.</w:t>
      </w:r>
    </w:p>
    <w:p w14:paraId="0A5344D4" w14:textId="77777777" w:rsidR="0043422E" w:rsidRPr="0043422E" w:rsidRDefault="0043422E" w:rsidP="0043422E">
      <w:pPr>
        <w:pStyle w:val="a-favorite"/>
      </w:pPr>
      <w:r w:rsidRPr="0043422E">
        <w:t>And if suffering comes, we accept it.</w:t>
      </w:r>
    </w:p>
    <w:p w14:paraId="37843BDA" w14:textId="77777777" w:rsidR="0043422E" w:rsidRPr="0043422E" w:rsidRDefault="0043422E" w:rsidP="0043422E">
      <w:pPr>
        <w:pStyle w:val="a-favorite"/>
      </w:pPr>
      <w:r w:rsidRPr="0043422E">
        <w:t>But we do not go looking for it.</w:t>
      </w:r>
    </w:p>
    <w:p w14:paraId="14014C90" w14:textId="77777777" w:rsidR="0043422E" w:rsidRDefault="0043422E" w:rsidP="0043422E">
      <w:pPr>
        <w:pStyle w:val="a-favorite"/>
      </w:pPr>
    </w:p>
    <w:p w14:paraId="513AE982" w14:textId="77777777" w:rsidR="0043422E" w:rsidRDefault="0043422E" w:rsidP="0043422E">
      <w:pPr>
        <w:pStyle w:val="a-favorite"/>
      </w:pPr>
    </w:p>
    <w:p w14:paraId="14C4360E" w14:textId="77777777" w:rsidR="0043422E" w:rsidRPr="0043422E" w:rsidRDefault="0043422E" w:rsidP="0043422E">
      <w:pPr>
        <w:pStyle w:val="a-favorite"/>
        <w:rPr>
          <w:b/>
          <w:bCs/>
        </w:rPr>
      </w:pPr>
      <w:r w:rsidRPr="0043422E">
        <w:rPr>
          <w:b/>
          <w:bCs/>
        </w:rPr>
        <w:t>70:00</w:t>
      </w:r>
    </w:p>
    <w:p w14:paraId="197F9C67" w14:textId="1AB0D1DB" w:rsidR="0043422E" w:rsidRPr="0043422E" w:rsidRDefault="009D69C5" w:rsidP="0043422E">
      <w:pPr>
        <w:pStyle w:val="a-favorite"/>
      </w:pPr>
      <w:r w:rsidRPr="009D69C5">
        <w:rPr>
          <w:b/>
          <w:i/>
        </w:rPr>
        <w:t>Bishop Emilianos:</w:t>
      </w:r>
      <w:r w:rsidR="0043422E" w:rsidRPr="0043422E">
        <w:t>And when we understand this, we begin to understand why the Cross is central to the Christian life.</w:t>
      </w:r>
    </w:p>
    <w:p w14:paraId="4F9FED17" w14:textId="77777777" w:rsidR="0043422E" w:rsidRPr="0043422E" w:rsidRDefault="0043422E" w:rsidP="0043422E">
      <w:pPr>
        <w:pStyle w:val="a-favorite"/>
      </w:pPr>
      <w:r w:rsidRPr="0043422E">
        <w:t>Because the Cross teaches us how to love.</w:t>
      </w:r>
    </w:p>
    <w:p w14:paraId="455764BF" w14:textId="77777777" w:rsidR="0043422E" w:rsidRPr="0043422E" w:rsidRDefault="0043422E" w:rsidP="0043422E">
      <w:pPr>
        <w:pStyle w:val="a-favorite"/>
      </w:pPr>
      <w:r w:rsidRPr="0043422E">
        <w:t>The Holy Trinity itself is love.</w:t>
      </w:r>
    </w:p>
    <w:p w14:paraId="44C0C19D" w14:textId="77777777" w:rsidR="0043422E" w:rsidRPr="0043422E" w:rsidRDefault="0043422E" w:rsidP="0043422E">
      <w:pPr>
        <w:pStyle w:val="a-favorite"/>
      </w:pPr>
      <w:r w:rsidRPr="0043422E">
        <w:t>Each Person of the Holy Trinity gives Himself completely to the others.</w:t>
      </w:r>
    </w:p>
    <w:p w14:paraId="31D06FCA" w14:textId="77777777" w:rsidR="0043422E" w:rsidRPr="0043422E" w:rsidRDefault="0043422E" w:rsidP="0043422E">
      <w:pPr>
        <w:pStyle w:val="a-favorite"/>
      </w:pPr>
      <w:r w:rsidRPr="0043422E">
        <w:t>This is eternal love.</w:t>
      </w:r>
    </w:p>
    <w:p w14:paraId="245D645D" w14:textId="77777777" w:rsidR="0043422E" w:rsidRPr="0043422E" w:rsidRDefault="0043422E" w:rsidP="0043422E">
      <w:pPr>
        <w:pStyle w:val="a-favorite"/>
      </w:pPr>
      <w:r w:rsidRPr="0043422E">
        <w:t>When we begin to live according to the Cross, we begin to participate in that love.</w:t>
      </w:r>
    </w:p>
    <w:p w14:paraId="052BCADC" w14:textId="3153B5F4" w:rsidR="0043422E" w:rsidRPr="0043422E" w:rsidRDefault="009D69C5" w:rsidP="0043422E">
      <w:pPr>
        <w:pStyle w:val="a-favorite"/>
      </w:pPr>
      <w:r w:rsidRPr="009D69C5">
        <w:rPr>
          <w:b/>
          <w:i/>
        </w:rPr>
        <w:t>Fr. Seraphim:</w:t>
      </w:r>
      <w:r w:rsidR="0043422E" w:rsidRPr="0043422E">
        <w:t>Yes.</w:t>
      </w:r>
    </w:p>
    <w:p w14:paraId="7C120933" w14:textId="77777777" w:rsidR="0043422E" w:rsidRPr="0043422E" w:rsidRDefault="0043422E" w:rsidP="0043422E">
      <w:pPr>
        <w:pStyle w:val="a-favorite"/>
      </w:pPr>
      <w:r w:rsidRPr="0043422E">
        <w:t>And that is why the commandments are not arbitrary rules.</w:t>
      </w:r>
    </w:p>
    <w:p w14:paraId="5AF7DAF8" w14:textId="77777777" w:rsidR="0043422E" w:rsidRPr="0043422E" w:rsidRDefault="0043422E" w:rsidP="0043422E">
      <w:pPr>
        <w:pStyle w:val="a-favorite"/>
      </w:pPr>
      <w:r w:rsidRPr="0043422E">
        <w:t>They are instructions for becoming like Christ.</w:t>
      </w:r>
    </w:p>
    <w:p w14:paraId="7198363B" w14:textId="77777777" w:rsidR="0043422E" w:rsidRPr="0043422E" w:rsidRDefault="0043422E" w:rsidP="0043422E">
      <w:pPr>
        <w:pStyle w:val="a-favorite"/>
      </w:pPr>
      <w:r w:rsidRPr="0043422E">
        <w:t>When Christ tells us to forgive, He is teaching us to become like Him.</w:t>
      </w:r>
    </w:p>
    <w:p w14:paraId="776562FA" w14:textId="77777777" w:rsidR="0043422E" w:rsidRPr="0043422E" w:rsidRDefault="0043422E" w:rsidP="0043422E">
      <w:pPr>
        <w:pStyle w:val="a-favorite"/>
      </w:pPr>
      <w:r w:rsidRPr="0043422E">
        <w:t>When He tells us to love our enemies, He is teaching us to become like Him.</w:t>
      </w:r>
    </w:p>
    <w:p w14:paraId="0793003E" w14:textId="77777777" w:rsidR="0043422E" w:rsidRPr="0043422E" w:rsidRDefault="0043422E" w:rsidP="0043422E">
      <w:pPr>
        <w:pStyle w:val="a-favorite"/>
      </w:pPr>
      <w:r w:rsidRPr="0043422E">
        <w:t>The commandments are the path to becoming what we were created to be.</w:t>
      </w:r>
    </w:p>
    <w:p w14:paraId="2FBE90F3" w14:textId="64385450" w:rsidR="0043422E" w:rsidRPr="0043422E" w:rsidRDefault="009D69C5" w:rsidP="0043422E">
      <w:pPr>
        <w:pStyle w:val="a-favorite"/>
      </w:pPr>
      <w:r w:rsidRPr="009D69C5">
        <w:rPr>
          <w:b/>
          <w:i/>
        </w:rPr>
        <w:t>Audience:</w:t>
      </w:r>
      <w:r w:rsidR="0043422E" w:rsidRPr="0043422E">
        <w:t>But that still seems very difficult.</w:t>
      </w:r>
    </w:p>
    <w:p w14:paraId="658E7C24" w14:textId="73781419" w:rsidR="0043422E" w:rsidRPr="0043422E" w:rsidRDefault="009D69C5" w:rsidP="0043422E">
      <w:pPr>
        <w:pStyle w:val="a-favorite"/>
      </w:pPr>
      <w:r w:rsidRPr="009D69C5">
        <w:rPr>
          <w:b/>
          <w:i/>
        </w:rPr>
        <w:t>Fr. Seraphim:</w:t>
      </w:r>
      <w:r w:rsidR="0043422E" w:rsidRPr="0043422E">
        <w:t>Of course it is difficult.</w:t>
      </w:r>
    </w:p>
    <w:p w14:paraId="263D6BE3" w14:textId="77777777" w:rsidR="0043422E" w:rsidRPr="0043422E" w:rsidRDefault="0043422E" w:rsidP="0043422E">
      <w:pPr>
        <w:pStyle w:val="a-favorite"/>
      </w:pPr>
      <w:r w:rsidRPr="0043422E">
        <w:t>But it becomes easier when we understand that God helps us.</w:t>
      </w:r>
    </w:p>
    <w:p w14:paraId="1D60B224" w14:textId="77777777" w:rsidR="0043422E" w:rsidRPr="0043422E" w:rsidRDefault="0043422E" w:rsidP="0043422E">
      <w:pPr>
        <w:pStyle w:val="a-favorite"/>
      </w:pPr>
      <w:r w:rsidRPr="0043422E">
        <w:t>We are not doing this alone.</w:t>
      </w:r>
    </w:p>
    <w:p w14:paraId="219EDE48" w14:textId="77777777" w:rsidR="0043422E" w:rsidRPr="0043422E" w:rsidRDefault="0043422E" w:rsidP="0043422E">
      <w:pPr>
        <w:pStyle w:val="a-favorite"/>
      </w:pPr>
      <w:r w:rsidRPr="0043422E">
        <w:t>Grace is working in us.</w:t>
      </w:r>
    </w:p>
    <w:p w14:paraId="66C22368" w14:textId="77777777" w:rsidR="0043422E" w:rsidRPr="0043422E" w:rsidRDefault="0043422E" w:rsidP="0043422E">
      <w:pPr>
        <w:pStyle w:val="a-favorite"/>
      </w:pPr>
      <w:r w:rsidRPr="0043422E">
        <w:t>And that grace comes to us through the life of the Church.</w:t>
      </w:r>
    </w:p>
    <w:p w14:paraId="40D52FE9" w14:textId="77777777" w:rsidR="0043422E" w:rsidRPr="0043422E" w:rsidRDefault="0043422E" w:rsidP="0043422E">
      <w:pPr>
        <w:pStyle w:val="a-favorite"/>
      </w:pPr>
      <w:r w:rsidRPr="0043422E">
        <w:t>Through prayer.</w:t>
      </w:r>
    </w:p>
    <w:p w14:paraId="4D9BE366" w14:textId="77777777" w:rsidR="0043422E" w:rsidRPr="0043422E" w:rsidRDefault="0043422E" w:rsidP="0043422E">
      <w:pPr>
        <w:pStyle w:val="a-favorite"/>
      </w:pPr>
      <w:r w:rsidRPr="0043422E">
        <w:t>Through the sacraments.</w:t>
      </w:r>
    </w:p>
    <w:p w14:paraId="706F8D27" w14:textId="77777777" w:rsidR="0043422E" w:rsidRPr="0043422E" w:rsidRDefault="0043422E" w:rsidP="0043422E">
      <w:pPr>
        <w:pStyle w:val="a-favorite"/>
      </w:pPr>
      <w:r w:rsidRPr="0043422E">
        <w:t>Through repentance.</w:t>
      </w:r>
    </w:p>
    <w:p w14:paraId="02870DDA" w14:textId="77777777" w:rsidR="0043422E" w:rsidRPr="0043422E" w:rsidRDefault="0043422E" w:rsidP="0043422E">
      <w:pPr>
        <w:pStyle w:val="a-favorite"/>
      </w:pPr>
      <w:r w:rsidRPr="0043422E">
        <w:t>All of these things help us to grow.</w:t>
      </w:r>
    </w:p>
    <w:p w14:paraId="1BA7E29B" w14:textId="0C6F7662" w:rsidR="0043422E" w:rsidRPr="0043422E" w:rsidRDefault="009D69C5" w:rsidP="0043422E">
      <w:pPr>
        <w:pStyle w:val="a-favorite"/>
      </w:pPr>
      <w:r w:rsidRPr="009D69C5">
        <w:rPr>
          <w:b/>
          <w:i/>
        </w:rPr>
        <w:t>Bishop Emilianos:</w:t>
      </w:r>
      <w:r w:rsidR="0043422E" w:rsidRPr="0043422E">
        <w:t>Yes.</w:t>
      </w:r>
    </w:p>
    <w:p w14:paraId="12AD27EF" w14:textId="77777777" w:rsidR="0043422E" w:rsidRPr="0043422E" w:rsidRDefault="0043422E" w:rsidP="0043422E">
      <w:pPr>
        <w:pStyle w:val="a-favorite"/>
      </w:pPr>
      <w:r w:rsidRPr="0043422E">
        <w:t>And we should also remember that spiritual growth takes time.</w:t>
      </w:r>
    </w:p>
    <w:p w14:paraId="17E1A437" w14:textId="77777777" w:rsidR="0043422E" w:rsidRPr="0043422E" w:rsidRDefault="0043422E" w:rsidP="0043422E">
      <w:pPr>
        <w:pStyle w:val="a-favorite"/>
      </w:pPr>
      <w:r w:rsidRPr="0043422E">
        <w:t>It is not something that happens instantly.</w:t>
      </w:r>
    </w:p>
    <w:p w14:paraId="466581C9" w14:textId="77777777" w:rsidR="0043422E" w:rsidRPr="0043422E" w:rsidRDefault="0043422E" w:rsidP="0043422E">
      <w:pPr>
        <w:pStyle w:val="a-favorite"/>
      </w:pPr>
      <w:r w:rsidRPr="0043422E">
        <w:t>It is a lifelong process.</w:t>
      </w:r>
    </w:p>
    <w:p w14:paraId="3F30D183" w14:textId="77777777" w:rsidR="0043422E" w:rsidRPr="0043422E" w:rsidRDefault="0043422E" w:rsidP="0043422E">
      <w:pPr>
        <w:pStyle w:val="a-favorite"/>
      </w:pPr>
      <w:r w:rsidRPr="0043422E">
        <w:t>But if we remain faithful, God will complete the work that He has begun in us.</w:t>
      </w:r>
    </w:p>
    <w:p w14:paraId="603FE4F3" w14:textId="60A807B4" w:rsidR="0043422E" w:rsidRPr="0043422E" w:rsidRDefault="009D69C5" w:rsidP="0043422E">
      <w:pPr>
        <w:pStyle w:val="a-favorite"/>
      </w:pPr>
      <w:r w:rsidRPr="009D69C5">
        <w:rPr>
          <w:b/>
          <w:i/>
        </w:rPr>
        <w:lastRenderedPageBreak/>
        <w:t>Fr. Seraphim:</w:t>
      </w:r>
      <w:r w:rsidR="0043422E" w:rsidRPr="0043422E">
        <w:t>And that’s why the Cross is so central in the Church.</w:t>
      </w:r>
    </w:p>
    <w:p w14:paraId="0E3F1D24" w14:textId="77777777" w:rsidR="0043422E" w:rsidRPr="0043422E" w:rsidRDefault="0043422E" w:rsidP="0043422E">
      <w:pPr>
        <w:pStyle w:val="a-favorite"/>
      </w:pPr>
      <w:r w:rsidRPr="0043422E">
        <w:t>We make the sign of the Cross all the time.</w:t>
      </w:r>
    </w:p>
    <w:p w14:paraId="264D9FE8" w14:textId="77777777" w:rsidR="0043422E" w:rsidRPr="0043422E" w:rsidRDefault="0043422E" w:rsidP="0043422E">
      <w:pPr>
        <w:pStyle w:val="a-favorite"/>
      </w:pPr>
      <w:r w:rsidRPr="0043422E">
        <w:t>We venerate the Cross.</w:t>
      </w:r>
    </w:p>
    <w:p w14:paraId="0AFC591B" w14:textId="77777777" w:rsidR="0043422E" w:rsidRPr="0043422E" w:rsidRDefault="0043422E" w:rsidP="0043422E">
      <w:pPr>
        <w:pStyle w:val="a-favorite"/>
      </w:pPr>
      <w:r w:rsidRPr="0043422E">
        <w:t>We sing about the Cross.</w:t>
      </w:r>
    </w:p>
    <w:p w14:paraId="0DF321C6" w14:textId="77777777" w:rsidR="0043422E" w:rsidRPr="0043422E" w:rsidRDefault="0043422E" w:rsidP="0043422E">
      <w:pPr>
        <w:pStyle w:val="a-favorite"/>
      </w:pPr>
      <w:r w:rsidRPr="0043422E">
        <w:t>Because the Cross is the sign of Christ’s victory.</w:t>
      </w:r>
    </w:p>
    <w:p w14:paraId="43636EEA" w14:textId="77777777" w:rsidR="0043422E" w:rsidRPr="0043422E" w:rsidRDefault="0043422E" w:rsidP="0043422E">
      <w:pPr>
        <w:pStyle w:val="a-favorite"/>
      </w:pPr>
      <w:r w:rsidRPr="0043422E">
        <w:t>It is the sign of His love.</w:t>
      </w:r>
    </w:p>
    <w:p w14:paraId="58A2D382" w14:textId="77777777" w:rsidR="0043422E" w:rsidRPr="0043422E" w:rsidRDefault="0043422E" w:rsidP="0043422E">
      <w:pPr>
        <w:pStyle w:val="a-favorite"/>
      </w:pPr>
      <w:r w:rsidRPr="0043422E">
        <w:t>And it is also the pattern for our own life.</w:t>
      </w:r>
    </w:p>
    <w:p w14:paraId="5FA0C51D" w14:textId="77777777" w:rsidR="0043422E" w:rsidRDefault="0043422E" w:rsidP="0043422E">
      <w:pPr>
        <w:pStyle w:val="a-favorite"/>
      </w:pPr>
    </w:p>
    <w:p w14:paraId="6D8E8BAE" w14:textId="77777777" w:rsidR="0043422E" w:rsidRPr="0043422E" w:rsidRDefault="0043422E" w:rsidP="0043422E">
      <w:pPr>
        <w:pStyle w:val="a-favorite"/>
      </w:pPr>
      <w:r w:rsidRPr="0043422E">
        <w:t>80:00</w:t>
      </w:r>
    </w:p>
    <w:p w14:paraId="373E3136" w14:textId="2B1D4D71" w:rsidR="0043422E" w:rsidRPr="0043422E" w:rsidRDefault="009D69C5" w:rsidP="0043422E">
      <w:pPr>
        <w:pStyle w:val="a-favorite"/>
      </w:pPr>
      <w:r w:rsidRPr="009D69C5">
        <w:rPr>
          <w:b/>
          <w:i/>
        </w:rPr>
        <w:t>Bishop Emilianos:</w:t>
      </w:r>
      <w:r w:rsidR="0043422E" w:rsidRPr="0043422E">
        <w:t>Yes.</w:t>
      </w:r>
    </w:p>
    <w:p w14:paraId="67F2AB0C" w14:textId="77777777" w:rsidR="0043422E" w:rsidRPr="0043422E" w:rsidRDefault="0043422E" w:rsidP="0043422E">
      <w:pPr>
        <w:pStyle w:val="a-favorite"/>
      </w:pPr>
      <w:r w:rsidRPr="0043422E">
        <w:t>The Cross shows us how God loves.</w:t>
      </w:r>
    </w:p>
    <w:p w14:paraId="6398E1AB" w14:textId="77777777" w:rsidR="0043422E" w:rsidRPr="0043422E" w:rsidRDefault="0043422E" w:rsidP="0043422E">
      <w:pPr>
        <w:pStyle w:val="a-favorite"/>
      </w:pPr>
      <w:r w:rsidRPr="0043422E">
        <w:t>And it also shows us how we must love.</w:t>
      </w:r>
    </w:p>
    <w:p w14:paraId="7B16560D" w14:textId="77777777" w:rsidR="0043422E" w:rsidRPr="0043422E" w:rsidRDefault="0043422E" w:rsidP="0043422E">
      <w:pPr>
        <w:pStyle w:val="a-favorite"/>
      </w:pPr>
      <w:r w:rsidRPr="0043422E">
        <w:t>We are called to love in the same way.</w:t>
      </w:r>
    </w:p>
    <w:p w14:paraId="22F0375F" w14:textId="77777777" w:rsidR="0043422E" w:rsidRPr="0043422E" w:rsidRDefault="0043422E" w:rsidP="0043422E">
      <w:pPr>
        <w:pStyle w:val="a-favorite"/>
      </w:pPr>
      <w:r w:rsidRPr="0043422E">
        <w:t>Not selfishly.</w:t>
      </w:r>
    </w:p>
    <w:p w14:paraId="7488FAB8" w14:textId="77777777" w:rsidR="0043422E" w:rsidRPr="0043422E" w:rsidRDefault="0043422E" w:rsidP="0043422E">
      <w:pPr>
        <w:pStyle w:val="a-favorite"/>
      </w:pPr>
      <w:r w:rsidRPr="0043422E">
        <w:t>But sacrificially.</w:t>
      </w:r>
    </w:p>
    <w:p w14:paraId="4607626C" w14:textId="77777777" w:rsidR="0043422E" w:rsidRPr="0043422E" w:rsidRDefault="0043422E" w:rsidP="0043422E">
      <w:pPr>
        <w:pStyle w:val="a-favorite"/>
      </w:pPr>
      <w:r w:rsidRPr="0043422E">
        <w:t>When we begin to love like that, we begin to understand God.</w:t>
      </w:r>
    </w:p>
    <w:p w14:paraId="2457B38F" w14:textId="77777777" w:rsidR="0043422E" w:rsidRPr="0043422E" w:rsidRDefault="0043422E" w:rsidP="0043422E">
      <w:pPr>
        <w:pStyle w:val="a-favorite"/>
      </w:pPr>
      <w:r w:rsidRPr="0043422E">
        <w:t>Because God is love.</w:t>
      </w:r>
    </w:p>
    <w:p w14:paraId="60B89DBC" w14:textId="293C71B6" w:rsidR="0043422E" w:rsidRPr="0043422E" w:rsidRDefault="009D69C5" w:rsidP="0043422E">
      <w:pPr>
        <w:pStyle w:val="a-favorite"/>
      </w:pPr>
      <w:r w:rsidRPr="009D69C5">
        <w:rPr>
          <w:b/>
          <w:i/>
        </w:rPr>
        <w:t>Fr. Seraphim:</w:t>
      </w:r>
      <w:r w:rsidR="0043422E" w:rsidRPr="0043422E">
        <w:t>And when we understand that, the Cross stops being something frightening.</w:t>
      </w:r>
    </w:p>
    <w:p w14:paraId="25882F95" w14:textId="77777777" w:rsidR="0043422E" w:rsidRPr="0043422E" w:rsidRDefault="0043422E" w:rsidP="0043422E">
      <w:pPr>
        <w:pStyle w:val="a-favorite"/>
      </w:pPr>
      <w:r w:rsidRPr="0043422E">
        <w:t>Instead, it becomes something beautiful.</w:t>
      </w:r>
    </w:p>
    <w:p w14:paraId="74962B63" w14:textId="77777777" w:rsidR="0043422E" w:rsidRPr="0043422E" w:rsidRDefault="0043422E" w:rsidP="0043422E">
      <w:pPr>
        <w:pStyle w:val="a-favorite"/>
      </w:pPr>
      <w:r w:rsidRPr="0043422E">
        <w:t>Because it shows us the depth of God’s love for us.</w:t>
      </w:r>
    </w:p>
    <w:p w14:paraId="400B6103" w14:textId="77777777" w:rsidR="0043422E" w:rsidRPr="0043422E" w:rsidRDefault="0043422E" w:rsidP="0043422E">
      <w:pPr>
        <w:pStyle w:val="a-favorite"/>
      </w:pPr>
      <w:r w:rsidRPr="0043422E">
        <w:t>Christ did not go to the Cross because He was forced.</w:t>
      </w:r>
    </w:p>
    <w:p w14:paraId="0F95873C" w14:textId="77777777" w:rsidR="0043422E" w:rsidRPr="0043422E" w:rsidRDefault="0043422E" w:rsidP="0043422E">
      <w:pPr>
        <w:pStyle w:val="a-favorite"/>
      </w:pPr>
      <w:r w:rsidRPr="0043422E">
        <w:t>He went to the Cross because He loved us.</w:t>
      </w:r>
    </w:p>
    <w:p w14:paraId="7671C5C9" w14:textId="77777777" w:rsidR="0043422E" w:rsidRPr="0043422E" w:rsidRDefault="0043422E" w:rsidP="0043422E">
      <w:pPr>
        <w:pStyle w:val="a-favorite"/>
      </w:pPr>
      <w:r w:rsidRPr="0043422E">
        <w:t>And through the Cross He destroyed death.</w:t>
      </w:r>
    </w:p>
    <w:p w14:paraId="05BDAAAE" w14:textId="77777777" w:rsidR="0043422E" w:rsidRPr="0043422E" w:rsidRDefault="0043422E" w:rsidP="0043422E">
      <w:pPr>
        <w:pStyle w:val="a-favorite"/>
      </w:pPr>
      <w:r w:rsidRPr="0043422E">
        <w:t>He opened the gates of Paradise.</w:t>
      </w:r>
    </w:p>
    <w:p w14:paraId="58499606" w14:textId="77777777" w:rsidR="0043422E" w:rsidRPr="0043422E" w:rsidRDefault="0043422E" w:rsidP="0043422E">
      <w:pPr>
        <w:pStyle w:val="a-favorite"/>
      </w:pPr>
      <w:r w:rsidRPr="0043422E">
        <w:t>And He united humanity with God.</w:t>
      </w:r>
    </w:p>
    <w:p w14:paraId="1A0D4298" w14:textId="77777777" w:rsidR="0043422E" w:rsidRPr="0043422E" w:rsidRDefault="0043422E" w:rsidP="0043422E">
      <w:pPr>
        <w:pStyle w:val="a-favorite"/>
      </w:pPr>
      <w:r w:rsidRPr="0043422E">
        <w:t>That is why the Cross stands at the center of the Christian faith.</w:t>
      </w:r>
    </w:p>
    <w:p w14:paraId="36862B22" w14:textId="1E30B89A" w:rsidR="0043422E" w:rsidRPr="0043422E" w:rsidRDefault="009D69C5" w:rsidP="0043422E">
      <w:pPr>
        <w:pStyle w:val="a-favorite"/>
      </w:pPr>
      <w:r w:rsidRPr="009D69C5">
        <w:rPr>
          <w:b/>
          <w:i/>
        </w:rPr>
        <w:t>Bishop Emilianos:</w:t>
      </w:r>
      <w:r w:rsidR="0043422E" w:rsidRPr="0043422E">
        <w:t>Yes.</w:t>
      </w:r>
    </w:p>
    <w:p w14:paraId="54317611" w14:textId="77777777" w:rsidR="0043422E" w:rsidRPr="0043422E" w:rsidRDefault="0043422E" w:rsidP="0043422E">
      <w:pPr>
        <w:pStyle w:val="a-favorite"/>
      </w:pPr>
      <w:r w:rsidRPr="0043422E">
        <w:t>The Cross is love.</w:t>
      </w:r>
    </w:p>
    <w:p w14:paraId="088B454B" w14:textId="77777777" w:rsidR="0043422E" w:rsidRPr="0043422E" w:rsidRDefault="0043422E" w:rsidP="0043422E">
      <w:pPr>
        <w:pStyle w:val="a-favorite"/>
      </w:pPr>
      <w:r w:rsidRPr="0043422E">
        <w:t>The Cross is victory.</w:t>
      </w:r>
    </w:p>
    <w:p w14:paraId="61EDFCED" w14:textId="77777777" w:rsidR="0043422E" w:rsidRPr="0043422E" w:rsidRDefault="0043422E" w:rsidP="0043422E">
      <w:pPr>
        <w:pStyle w:val="a-favorite"/>
      </w:pPr>
      <w:r w:rsidRPr="0043422E">
        <w:t>The Cross is life.</w:t>
      </w:r>
    </w:p>
    <w:p w14:paraId="020CF029" w14:textId="77777777" w:rsidR="0043422E" w:rsidRPr="0043422E" w:rsidRDefault="0043422E" w:rsidP="0043422E">
      <w:pPr>
        <w:pStyle w:val="a-favorite"/>
      </w:pPr>
      <w:r w:rsidRPr="0043422E">
        <w:t>And when we live according to the Cross, we begin to experience the life of God.</w:t>
      </w:r>
    </w:p>
    <w:p w14:paraId="7592BF3C" w14:textId="0EE32D7C" w:rsidR="0043422E" w:rsidRPr="0043422E" w:rsidRDefault="009D69C5" w:rsidP="0043422E">
      <w:pPr>
        <w:pStyle w:val="a-favorite"/>
      </w:pPr>
      <w:r w:rsidRPr="009D69C5">
        <w:rPr>
          <w:b/>
          <w:i/>
        </w:rPr>
        <w:t>Fr. Seraphim:</w:t>
      </w:r>
      <w:r w:rsidR="0043422E" w:rsidRPr="0043422E">
        <w:t>Glory to Thee, O Christ our God, our hope, glory to Thee.</w:t>
      </w:r>
    </w:p>
    <w:p w14:paraId="19BF651F" w14:textId="77777777" w:rsidR="0043422E" w:rsidRPr="0043422E" w:rsidRDefault="0043422E" w:rsidP="0043422E">
      <w:pPr>
        <w:pStyle w:val="a-favorite"/>
      </w:pPr>
      <w:r w:rsidRPr="0043422E">
        <w:t>Amen.</w:t>
      </w:r>
    </w:p>
    <w:p w14:paraId="67DB3599" w14:textId="600765C4" w:rsidR="0043422E" w:rsidRPr="0043422E" w:rsidRDefault="009D69C5" w:rsidP="0043422E">
      <w:pPr>
        <w:pStyle w:val="a-favorite"/>
      </w:pPr>
      <w:r w:rsidRPr="009D69C5">
        <w:rPr>
          <w:b/>
          <w:i/>
        </w:rPr>
        <w:t>Audience:</w:t>
      </w:r>
      <w:r w:rsidR="0043422E" w:rsidRPr="0043422E">
        <w:t>And I don't see that anywhere else, but I do see that here. And it's very beautiful. That's all.</w:t>
      </w:r>
    </w:p>
    <w:p w14:paraId="38C06566" w14:textId="3C54A3C5" w:rsidR="0043422E" w:rsidRPr="0043422E" w:rsidRDefault="009D69C5" w:rsidP="0043422E">
      <w:pPr>
        <w:pStyle w:val="a-favorite"/>
      </w:pPr>
      <w:r w:rsidRPr="009D69C5">
        <w:rPr>
          <w:b/>
          <w:i/>
        </w:rPr>
        <w:lastRenderedPageBreak/>
        <w:t>Fr. Seraphim:</w:t>
      </w:r>
      <w:r w:rsidR="0043422E" w:rsidRPr="0043422E">
        <w:t>All right. So we’ll end here and we’ll reconvene.</w:t>
      </w:r>
    </w:p>
    <w:p w14:paraId="47FED099" w14:textId="77777777" w:rsidR="0043422E" w:rsidRPr="0043422E" w:rsidRDefault="0043422E" w:rsidP="0043422E">
      <w:pPr>
        <w:pStyle w:val="a-favorite"/>
      </w:pPr>
      <w:r w:rsidRPr="0043422E">
        <w:t>We’re going to have Vespers in just a minute and then a full slate of services this week.</w:t>
      </w:r>
    </w:p>
    <w:p w14:paraId="15954F8E" w14:textId="77777777" w:rsidR="0043422E" w:rsidRPr="0043422E" w:rsidRDefault="0043422E" w:rsidP="0043422E">
      <w:pPr>
        <w:pStyle w:val="a-favorite"/>
      </w:pPr>
      <w:r w:rsidRPr="0043422E">
        <w:t>You can look on the calendar for that.</w:t>
      </w:r>
    </w:p>
    <w:p w14:paraId="1C19C97D" w14:textId="77777777" w:rsidR="0043422E" w:rsidRPr="0043422E" w:rsidRDefault="0043422E" w:rsidP="0043422E">
      <w:pPr>
        <w:pStyle w:val="a-favorite"/>
      </w:pPr>
      <w:r w:rsidRPr="0043422E">
        <w:t>And then Bishop Binos and Father Chris will be here next week as well.</w:t>
      </w:r>
    </w:p>
    <w:p w14:paraId="24537E27" w14:textId="77777777" w:rsidR="0043422E" w:rsidRPr="0043422E" w:rsidRDefault="0043422E" w:rsidP="0043422E">
      <w:pPr>
        <w:pStyle w:val="a-favorite"/>
      </w:pPr>
      <w:r w:rsidRPr="0043422E">
        <w:t>Okay.</w:t>
      </w:r>
    </w:p>
    <w:p w14:paraId="60F4CC20" w14:textId="16D7EED7" w:rsidR="0043422E" w:rsidRPr="0043422E" w:rsidRDefault="009D69C5" w:rsidP="0043422E">
      <w:pPr>
        <w:pStyle w:val="a-favorite"/>
      </w:pPr>
      <w:r w:rsidRPr="009D69C5">
        <w:rPr>
          <w:b/>
          <w:i/>
        </w:rPr>
        <w:t>Audience:</w:t>
      </w:r>
      <w:r w:rsidR="0043422E" w:rsidRPr="0043422E">
        <w:t>Thank you for speaking out for that part of hearing. That was so much easier.</w:t>
      </w:r>
    </w:p>
    <w:p w14:paraId="1E098194" w14:textId="161B9F7A" w:rsidR="0043422E" w:rsidRPr="0043422E" w:rsidRDefault="009D69C5" w:rsidP="0043422E">
      <w:pPr>
        <w:pStyle w:val="a-favorite"/>
      </w:pPr>
      <w:r w:rsidRPr="009D69C5">
        <w:rPr>
          <w:b/>
          <w:i/>
        </w:rPr>
        <w:t>Fr. Seraphim:</w:t>
      </w:r>
      <w:r w:rsidR="0043422E" w:rsidRPr="0043422E">
        <w:t>Well, we’ll boost the audio when we do the video too.</w:t>
      </w:r>
    </w:p>
    <w:p w14:paraId="7D2B9E92" w14:textId="74F27163" w:rsidR="0043422E" w:rsidRPr="0043422E" w:rsidRDefault="009D69C5" w:rsidP="0043422E">
      <w:pPr>
        <w:pStyle w:val="a-favorite"/>
      </w:pPr>
      <w:r w:rsidRPr="009D69C5">
        <w:rPr>
          <w:b/>
          <w:i/>
        </w:rPr>
        <w:t>Audience:</w:t>
      </w:r>
      <w:r w:rsidR="0043422E" w:rsidRPr="0043422E">
        <w:t>It is truly meet and right…</w:t>
      </w:r>
    </w:p>
    <w:p w14:paraId="0D6F46A5" w14:textId="77777777" w:rsidR="0043422E" w:rsidRPr="0043422E" w:rsidRDefault="0043422E" w:rsidP="0043422E">
      <w:pPr>
        <w:pStyle w:val="a-favorite"/>
      </w:pPr>
      <w:r w:rsidRPr="0043422E">
        <w:t>[singing]</w:t>
      </w:r>
    </w:p>
    <w:p w14:paraId="00F5E84F" w14:textId="77777777" w:rsidR="0043422E" w:rsidRPr="0043422E" w:rsidRDefault="0043422E" w:rsidP="0043422E">
      <w:pPr>
        <w:pStyle w:val="a-favorite"/>
      </w:pPr>
      <w:r w:rsidRPr="0043422E">
        <w:t>[music]</w:t>
      </w:r>
    </w:p>
    <w:p w14:paraId="7CFFF814" w14:textId="13F4E784" w:rsidR="0043422E" w:rsidRPr="0043422E" w:rsidRDefault="009D69C5" w:rsidP="0043422E">
      <w:pPr>
        <w:pStyle w:val="a-favorite"/>
      </w:pPr>
      <w:r w:rsidRPr="009D69C5">
        <w:rPr>
          <w:b/>
          <w:i/>
        </w:rPr>
        <w:t>Audience:</w:t>
      </w:r>
      <w:r w:rsidR="0043422E" w:rsidRPr="0043422E">
        <w:t>Thank you. Thank you, Father.</w:t>
      </w:r>
    </w:p>
    <w:p w14:paraId="02DD0B2F" w14:textId="77777777" w:rsidR="0043422E" w:rsidRPr="0043422E" w:rsidRDefault="0043422E" w:rsidP="0043422E">
      <w:pPr>
        <w:pStyle w:val="a-favorite"/>
      </w:pPr>
      <w:r w:rsidRPr="0043422E">
        <w:t>End of Transcript.</w:t>
      </w:r>
    </w:p>
    <w:p w14:paraId="2113C979" w14:textId="77777777" w:rsidR="0043422E" w:rsidRPr="0043422E" w:rsidRDefault="0043422E" w:rsidP="0043422E">
      <w:pPr>
        <w:pStyle w:val="a-favorite"/>
      </w:pPr>
    </w:p>
    <w:sectPr w:rsidR="0043422E" w:rsidRPr="0043422E">
      <w:headerReference w:type="even" r:id="rId9"/>
      <w:headerReference w:type="default" r:id="rId10"/>
      <w:footerReference w:type="even" r:id="rId11"/>
      <w:footerReference w:type="default" r:id="rId12"/>
      <w:headerReference w:type="first" r:id="rId13"/>
      <w:footerReference w:type="firs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736D68" w14:textId="77777777" w:rsidR="0053376A" w:rsidRDefault="0053376A" w:rsidP="00DD4BC8">
      <w:pPr>
        <w:spacing w:line="240" w:lineRule="auto"/>
      </w:pPr>
      <w:r>
        <w:separator/>
      </w:r>
    </w:p>
  </w:endnote>
  <w:endnote w:type="continuationSeparator" w:id="0">
    <w:p w14:paraId="52BC110E" w14:textId="77777777" w:rsidR="0053376A" w:rsidRDefault="0053376A" w:rsidP="00DD4BC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2FCC63" w14:textId="77777777" w:rsidR="002128CC" w:rsidRDefault="002128C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4B6D7F" w14:textId="77777777" w:rsidR="002128CC" w:rsidRPr="002128CC" w:rsidRDefault="00DD4BC8" w:rsidP="002128CC">
    <w:pPr>
      <w:pStyle w:val="Footer"/>
      <w:rPr>
        <w:b/>
        <w:bCs/>
        <w:sz w:val="18"/>
        <w:szCs w:val="18"/>
      </w:rPr>
    </w:pPr>
    <w:r w:rsidRPr="002128CC">
      <w:rPr>
        <w:sz w:val="18"/>
        <w:szCs w:val="18"/>
      </w:rPr>
      <w:t xml:space="preserve">Page </w:t>
    </w:r>
    <w:r w:rsidRPr="002128CC">
      <w:rPr>
        <w:b/>
        <w:bCs/>
        <w:sz w:val="18"/>
        <w:szCs w:val="18"/>
      </w:rPr>
      <w:fldChar w:fldCharType="begin"/>
    </w:r>
    <w:r w:rsidRPr="002128CC">
      <w:rPr>
        <w:b/>
        <w:bCs/>
        <w:sz w:val="18"/>
        <w:szCs w:val="18"/>
      </w:rPr>
      <w:instrText xml:space="preserve"> PAGE  \* Arabic  \* MERGEFORMAT </w:instrText>
    </w:r>
    <w:r w:rsidRPr="002128CC">
      <w:rPr>
        <w:b/>
        <w:bCs/>
        <w:sz w:val="18"/>
        <w:szCs w:val="18"/>
      </w:rPr>
      <w:fldChar w:fldCharType="separate"/>
    </w:r>
    <w:r w:rsidRPr="002128CC">
      <w:rPr>
        <w:b/>
        <w:bCs/>
        <w:noProof/>
        <w:sz w:val="18"/>
        <w:szCs w:val="18"/>
      </w:rPr>
      <w:t>1</w:t>
    </w:r>
    <w:r w:rsidRPr="002128CC">
      <w:rPr>
        <w:b/>
        <w:bCs/>
        <w:sz w:val="18"/>
        <w:szCs w:val="18"/>
      </w:rPr>
      <w:fldChar w:fldCharType="end"/>
    </w:r>
    <w:r w:rsidRPr="002128CC">
      <w:rPr>
        <w:sz w:val="18"/>
        <w:szCs w:val="18"/>
      </w:rPr>
      <w:t xml:space="preserve"> of </w:t>
    </w:r>
    <w:r w:rsidRPr="002128CC">
      <w:rPr>
        <w:b/>
        <w:bCs/>
        <w:sz w:val="18"/>
        <w:szCs w:val="18"/>
      </w:rPr>
      <w:fldChar w:fldCharType="begin"/>
    </w:r>
    <w:r w:rsidRPr="002128CC">
      <w:rPr>
        <w:b/>
        <w:bCs/>
        <w:sz w:val="18"/>
        <w:szCs w:val="18"/>
      </w:rPr>
      <w:instrText xml:space="preserve"> NUMPAGES  \* Arabic  \* MERGEFORMAT </w:instrText>
    </w:r>
    <w:r w:rsidRPr="002128CC">
      <w:rPr>
        <w:b/>
        <w:bCs/>
        <w:sz w:val="18"/>
        <w:szCs w:val="18"/>
      </w:rPr>
      <w:fldChar w:fldCharType="separate"/>
    </w:r>
    <w:r w:rsidRPr="002128CC">
      <w:rPr>
        <w:b/>
        <w:bCs/>
        <w:noProof/>
        <w:sz w:val="18"/>
        <w:szCs w:val="18"/>
      </w:rPr>
      <w:t>2</w:t>
    </w:r>
    <w:r w:rsidRPr="002128CC">
      <w:rPr>
        <w:b/>
        <w:bCs/>
        <w:sz w:val="18"/>
        <w:szCs w:val="18"/>
      </w:rPr>
      <w:fldChar w:fldCharType="end"/>
    </w:r>
    <w:r w:rsidRPr="002128CC">
      <w:rPr>
        <w:b/>
        <w:bCs/>
        <w:sz w:val="18"/>
        <w:szCs w:val="18"/>
      </w:rPr>
      <w:t xml:space="preserve"> </w:t>
    </w:r>
    <w:r w:rsidRPr="002128CC">
      <w:rPr>
        <w:b/>
        <w:bCs/>
        <w:sz w:val="18"/>
        <w:szCs w:val="18"/>
      </w:rPr>
      <w:fldChar w:fldCharType="begin"/>
    </w:r>
    <w:r w:rsidRPr="002128CC">
      <w:rPr>
        <w:b/>
        <w:bCs/>
        <w:sz w:val="18"/>
        <w:szCs w:val="18"/>
      </w:rPr>
      <w:instrText xml:space="preserve"> FILENAME \p \* MERGEFORMAT </w:instrText>
    </w:r>
    <w:r w:rsidRPr="002128CC">
      <w:rPr>
        <w:b/>
        <w:bCs/>
        <w:sz w:val="18"/>
        <w:szCs w:val="18"/>
      </w:rPr>
      <w:fldChar w:fldCharType="separate"/>
    </w:r>
    <w:r w:rsidR="0043422E">
      <w:rPr>
        <w:b/>
        <w:bCs/>
        <w:noProof/>
        <w:sz w:val="18"/>
        <w:szCs w:val="18"/>
      </w:rPr>
      <w:t>Document2</w:t>
    </w:r>
    <w:r w:rsidRPr="002128CC">
      <w:rPr>
        <w:b/>
        <w:bCs/>
        <w:sz w:val="18"/>
        <w:szCs w:val="18"/>
      </w:rPr>
      <w:fldChar w:fldCharType="end"/>
    </w:r>
    <w:r w:rsidR="002128CC" w:rsidRPr="002128CC">
      <w:rPr>
        <w:b/>
        <w:bCs/>
        <w:sz w:val="18"/>
        <w:szCs w:val="18"/>
      </w:rPr>
      <w:t xml:space="preserve">  </w:t>
    </w:r>
    <w:bookmarkStart w:id="0" w:name="_Hlk150241702"/>
    <w:r w:rsidR="002128CC" w:rsidRPr="002128CC">
      <w:rPr>
        <w:b/>
        <w:bCs/>
        <w:sz w:val="18"/>
        <w:szCs w:val="18"/>
      </w:rPr>
      <w:t xml:space="preserve">Updated: </w:t>
    </w:r>
    <w:r w:rsidR="002128CC" w:rsidRPr="002128CC">
      <w:rPr>
        <w:b/>
        <w:bCs/>
        <w:sz w:val="18"/>
        <w:szCs w:val="18"/>
      </w:rPr>
      <w:fldChar w:fldCharType="begin"/>
    </w:r>
    <w:r w:rsidR="002128CC" w:rsidRPr="002128CC">
      <w:rPr>
        <w:b/>
        <w:bCs/>
        <w:sz w:val="18"/>
        <w:szCs w:val="18"/>
      </w:rPr>
      <w:instrText xml:space="preserve"> DATE \@"M\/d\/yyyy" </w:instrText>
    </w:r>
    <w:r w:rsidR="002128CC" w:rsidRPr="002128CC">
      <w:rPr>
        <w:b/>
        <w:bCs/>
        <w:sz w:val="18"/>
        <w:szCs w:val="18"/>
      </w:rPr>
      <w:fldChar w:fldCharType="separate"/>
    </w:r>
    <w:r w:rsidR="0043422E">
      <w:rPr>
        <w:b/>
        <w:bCs/>
        <w:noProof/>
        <w:sz w:val="18"/>
        <w:szCs w:val="18"/>
      </w:rPr>
      <w:t>3/16/2026</w:t>
    </w:r>
    <w:r w:rsidR="002128CC" w:rsidRPr="002128CC">
      <w:rPr>
        <w:b/>
        <w:bCs/>
        <w:sz w:val="18"/>
        <w:szCs w:val="18"/>
      </w:rPr>
      <w:fldChar w:fldCharType="end"/>
    </w:r>
  </w:p>
  <w:bookmarkEnd w:id="0"/>
  <w:p w14:paraId="2AB470DD" w14:textId="77777777" w:rsidR="00DD4BC8" w:rsidRPr="002128CC" w:rsidRDefault="00DD4BC8">
    <w:pPr>
      <w:pStyle w:val="Footer"/>
      <w:rPr>
        <w:sz w:val="18"/>
        <w:szCs w:val="18"/>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95B7FC" w14:textId="77777777" w:rsidR="002128CC" w:rsidRDefault="002128C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371C94" w14:textId="77777777" w:rsidR="0053376A" w:rsidRDefault="0053376A" w:rsidP="00DD4BC8">
      <w:pPr>
        <w:spacing w:line="240" w:lineRule="auto"/>
      </w:pPr>
      <w:r>
        <w:separator/>
      </w:r>
    </w:p>
  </w:footnote>
  <w:footnote w:type="continuationSeparator" w:id="0">
    <w:p w14:paraId="2C48ADF0" w14:textId="77777777" w:rsidR="0053376A" w:rsidRDefault="0053376A" w:rsidP="00DD4BC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BAA5BA" w14:textId="77777777" w:rsidR="002128CC" w:rsidRDefault="002128C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88C3F9" w14:textId="77777777" w:rsidR="002128CC" w:rsidRDefault="002128C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B7D5ED" w14:textId="77777777" w:rsidR="002128CC" w:rsidRDefault="002128C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CD7692"/>
    <w:multiLevelType w:val="multilevel"/>
    <w:tmpl w:val="27AC7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887125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47"/>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dgnword-docGUID" w:val="{837EC59F-7E4F-4CA1-8CA5-AB66CEE841BB}"/>
    <w:docVar w:name="dgnword-eventsink" w:val="1178976349968"/>
  </w:docVars>
  <w:rsids>
    <w:rsidRoot w:val="0043422E"/>
    <w:rsid w:val="002128CC"/>
    <w:rsid w:val="00336A2B"/>
    <w:rsid w:val="003743A1"/>
    <w:rsid w:val="003D1A93"/>
    <w:rsid w:val="003D23B7"/>
    <w:rsid w:val="003F36E9"/>
    <w:rsid w:val="0043422E"/>
    <w:rsid w:val="004E45D2"/>
    <w:rsid w:val="0053376A"/>
    <w:rsid w:val="00626770"/>
    <w:rsid w:val="00862E01"/>
    <w:rsid w:val="0087345B"/>
    <w:rsid w:val="008B29F0"/>
    <w:rsid w:val="009D69C5"/>
    <w:rsid w:val="00AB3AA2"/>
    <w:rsid w:val="00CA319C"/>
    <w:rsid w:val="00DD0488"/>
    <w:rsid w:val="00DD4BC8"/>
    <w:rsid w:val="00E521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2A376E8"/>
  <w15:chartTrackingRefBased/>
  <w15:docId w15:val="{84235618-48AC-4CF2-A335-9CE2E6DA04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line="300" w:lineRule="auto"/>
        <w:ind w:firstLine="3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D69C5"/>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AB3AA2"/>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favorite">
    <w:name w:val="a-favorite"/>
    <w:basedOn w:val="Normal"/>
    <w:link w:val="a-favoriteChar"/>
    <w:qFormat/>
    <w:rsid w:val="003743A1"/>
    <w:pPr>
      <w:spacing w:before="100" w:beforeAutospacing="1" w:after="100" w:afterAutospacing="1"/>
      <w:ind w:firstLine="288"/>
      <w:contextualSpacing/>
      <w:mirrorIndents/>
    </w:pPr>
    <w:rPr>
      <w:rFonts w:ascii="Calibri" w:eastAsia="Times New Roman" w:hAnsi="Calibri" w:cs="Calibri"/>
      <w:sz w:val="24"/>
      <w:szCs w:val="24"/>
    </w:rPr>
  </w:style>
  <w:style w:type="character" w:customStyle="1" w:styleId="a-favoriteChar">
    <w:name w:val="a-favorite Char"/>
    <w:link w:val="a-favorite"/>
    <w:rsid w:val="003743A1"/>
    <w:rPr>
      <w:rFonts w:ascii="Calibri" w:eastAsia="Times New Roman" w:hAnsi="Calibri" w:cs="Calibri"/>
      <w:sz w:val="24"/>
      <w:szCs w:val="24"/>
    </w:rPr>
  </w:style>
  <w:style w:type="paragraph" w:customStyle="1" w:styleId="a-favorite-no-indent">
    <w:name w:val="a-favorite-no-indent"/>
    <w:basedOn w:val="a-favorite"/>
    <w:link w:val="a-favorite-no-indentChar"/>
    <w:qFormat/>
    <w:rsid w:val="00AB3AA2"/>
    <w:pPr>
      <w:ind w:firstLine="0"/>
    </w:pPr>
  </w:style>
  <w:style w:type="character" w:customStyle="1" w:styleId="a-favorite-no-indentChar">
    <w:name w:val="a-favorite-no-indent Char"/>
    <w:link w:val="a-favorite-no-indent"/>
    <w:rsid w:val="00AB3AA2"/>
    <w:rPr>
      <w:rFonts w:ascii="Calibri" w:eastAsia="Times New Roman" w:hAnsi="Calibri" w:cs="Calibri"/>
      <w:sz w:val="24"/>
      <w:szCs w:val="24"/>
    </w:rPr>
  </w:style>
  <w:style w:type="paragraph" w:customStyle="1" w:styleId="a-favorite-hanging">
    <w:name w:val="a-favorite-hanging"/>
    <w:basedOn w:val="a-favorite-no-indent"/>
    <w:link w:val="a-favorite-hangingChar"/>
    <w:qFormat/>
    <w:rsid w:val="00AB3AA2"/>
    <w:pPr>
      <w:ind w:left="360" w:hanging="360"/>
    </w:pPr>
  </w:style>
  <w:style w:type="character" w:customStyle="1" w:styleId="a-favorite-hangingChar">
    <w:name w:val="a-favorite-hanging Char"/>
    <w:link w:val="a-favorite-hanging"/>
    <w:rsid w:val="00AB3AA2"/>
    <w:rPr>
      <w:rFonts w:ascii="Calibri" w:eastAsia="Times New Roman" w:hAnsi="Calibri" w:cs="Calibri"/>
      <w:sz w:val="24"/>
      <w:szCs w:val="24"/>
    </w:rPr>
  </w:style>
  <w:style w:type="character" w:customStyle="1" w:styleId="Dyptichs">
    <w:name w:val="Dyptichs"/>
    <w:rsid w:val="00AB3AA2"/>
    <w:rPr>
      <w:rFonts w:ascii="Arial" w:hAnsi="Arial"/>
      <w:sz w:val="52"/>
    </w:rPr>
  </w:style>
  <w:style w:type="character" w:customStyle="1" w:styleId="DyptichsNote">
    <w:name w:val="DyptichsNote"/>
    <w:rsid w:val="00AB3AA2"/>
    <w:rPr>
      <w:rFonts w:ascii="Arial" w:hAnsi="Arial"/>
      <w:sz w:val="20"/>
    </w:rPr>
  </w:style>
  <w:style w:type="paragraph" w:customStyle="1" w:styleId="l-ectenia-lrg">
    <w:name w:val="l-ectenia-lrg"/>
    <w:basedOn w:val="Normal"/>
    <w:link w:val="l-ectenia-lrgChar"/>
    <w:qFormat/>
    <w:rsid w:val="00AB3AA2"/>
    <w:pPr>
      <w:spacing w:line="240" w:lineRule="auto"/>
      <w:ind w:left="288" w:hanging="288"/>
    </w:pPr>
    <w:rPr>
      <w:rFonts w:ascii="Times New Roman" w:eastAsia="Times New Roman" w:hAnsi="Times New Roman" w:cs="Times New Roman"/>
      <w:sz w:val="32"/>
      <w:szCs w:val="24"/>
    </w:rPr>
  </w:style>
  <w:style w:type="character" w:customStyle="1" w:styleId="l-ectenia-lrgChar">
    <w:name w:val="l-ectenia-lrg Char"/>
    <w:link w:val="l-ectenia-lrg"/>
    <w:rsid w:val="00AB3AA2"/>
    <w:rPr>
      <w:rFonts w:ascii="Times New Roman" w:eastAsia="Times New Roman" w:hAnsi="Times New Roman" w:cs="Times New Roman"/>
      <w:sz w:val="32"/>
      <w:szCs w:val="24"/>
    </w:rPr>
  </w:style>
  <w:style w:type="paragraph" w:customStyle="1" w:styleId="l-arrow-lrg">
    <w:name w:val="l-arrow-lrg"/>
    <w:basedOn w:val="l-ectenia-lrg"/>
    <w:next w:val="l-ectenia-lrg"/>
    <w:link w:val="l-arrow-lrgChar"/>
    <w:qFormat/>
    <w:rsid w:val="00AB3AA2"/>
    <w:rPr>
      <w:sz w:val="20"/>
    </w:rPr>
  </w:style>
  <w:style w:type="character" w:customStyle="1" w:styleId="l-arrow-lrgChar">
    <w:name w:val="l-arrow-lrg Char"/>
    <w:link w:val="l-arrow-lrg"/>
    <w:rsid w:val="00AB3AA2"/>
    <w:rPr>
      <w:rFonts w:ascii="Times New Roman" w:eastAsia="Times New Roman" w:hAnsi="Times New Roman" w:cs="Times New Roman"/>
      <w:sz w:val="20"/>
      <w:szCs w:val="24"/>
    </w:rPr>
  </w:style>
  <w:style w:type="character" w:customStyle="1" w:styleId="l-choir-label-large">
    <w:name w:val="l-choir-label-large"/>
    <w:rsid w:val="00AB3AA2"/>
    <w:rPr>
      <w:rFonts w:ascii="Bookman Old Style" w:hAnsi="Bookman Old Style" w:cs="Arial"/>
      <w:b/>
      <w:bCs/>
      <w:i/>
      <w:iCs/>
      <w:smallCaps/>
      <w:color w:val="808080"/>
      <w:sz w:val="28"/>
      <w:szCs w:val="36"/>
    </w:rPr>
  </w:style>
  <w:style w:type="paragraph" w:customStyle="1" w:styleId="l-choir-lrg">
    <w:name w:val="l-choir-lrg"/>
    <w:basedOn w:val="l-ectenia-lrg"/>
    <w:link w:val="l-choir-lrgChar"/>
    <w:qFormat/>
    <w:rsid w:val="00AB3AA2"/>
    <w:pPr>
      <w:spacing w:line="360" w:lineRule="auto"/>
      <w:ind w:left="0" w:firstLine="288"/>
    </w:pPr>
    <w:rPr>
      <w:rFonts w:ascii="Bookman Old Style" w:hAnsi="Bookman Old Style"/>
      <w:color w:val="44546A"/>
    </w:rPr>
  </w:style>
  <w:style w:type="character" w:customStyle="1" w:styleId="l-choir-lrgChar">
    <w:name w:val="l-choir-lrg Char"/>
    <w:link w:val="l-choir-lrg"/>
    <w:rsid w:val="00AB3AA2"/>
    <w:rPr>
      <w:rFonts w:ascii="Bookman Old Style" w:eastAsia="Times New Roman" w:hAnsi="Bookman Old Style" w:cs="Times New Roman"/>
      <w:color w:val="44546A"/>
      <w:sz w:val="32"/>
      <w:szCs w:val="24"/>
    </w:rPr>
  </w:style>
  <w:style w:type="character" w:customStyle="1" w:styleId="l-deacon-only-aloud-label">
    <w:name w:val="l-deacon-only-aloud-label"/>
    <w:rsid w:val="00AB3AA2"/>
    <w:rPr>
      <w:rFonts w:ascii="Times New Roman" w:hAnsi="Times New Roman" w:cs="Garamond"/>
      <w:bCs/>
      <w:i/>
      <w:iCs/>
      <w:smallCaps/>
      <w:sz w:val="30"/>
      <w:szCs w:val="36"/>
    </w:rPr>
  </w:style>
  <w:style w:type="paragraph" w:customStyle="1" w:styleId="l-dyptichs-name-lrg">
    <w:name w:val="l-dyptichs-name-lrg"/>
    <w:basedOn w:val="Normal"/>
    <w:link w:val="l-dyptichs-name-lrgChar"/>
    <w:qFormat/>
    <w:rsid w:val="00AB3AA2"/>
    <w:pPr>
      <w:tabs>
        <w:tab w:val="left" w:pos="360"/>
      </w:tabs>
      <w:ind w:firstLine="288"/>
    </w:pPr>
    <w:rPr>
      <w:rFonts w:ascii="Calibri" w:eastAsia="Times New Roman" w:hAnsi="Calibri" w:cs="Arial"/>
      <w:sz w:val="28"/>
      <w:szCs w:val="20"/>
    </w:rPr>
  </w:style>
  <w:style w:type="character" w:customStyle="1" w:styleId="l-dyptichs-name-lrgChar">
    <w:name w:val="l-dyptichs-name-lrg Char"/>
    <w:link w:val="l-dyptichs-name-lrg"/>
    <w:rsid w:val="00AB3AA2"/>
    <w:rPr>
      <w:rFonts w:ascii="Calibri" w:eastAsia="Times New Roman" w:hAnsi="Calibri" w:cs="Arial"/>
      <w:sz w:val="28"/>
      <w:szCs w:val="20"/>
    </w:rPr>
  </w:style>
  <w:style w:type="paragraph" w:customStyle="1" w:styleId="l-dyptichs-name">
    <w:name w:val="l-dyptichs-name"/>
    <w:basedOn w:val="l-dyptichs-name-lrg"/>
    <w:link w:val="l-dyptichs-nameChar"/>
    <w:qFormat/>
    <w:rsid w:val="00AB3AA2"/>
    <w:rPr>
      <w:rFonts w:cs="Calibri"/>
    </w:rPr>
  </w:style>
  <w:style w:type="character" w:customStyle="1" w:styleId="l-dyptichs-nameChar">
    <w:name w:val="l-dyptichs-name Char"/>
    <w:link w:val="l-dyptichs-name"/>
    <w:rsid w:val="00AB3AA2"/>
    <w:rPr>
      <w:rFonts w:ascii="Calibri" w:eastAsia="Times New Roman" w:hAnsi="Calibri" w:cs="Calibri"/>
      <w:sz w:val="28"/>
      <w:szCs w:val="20"/>
    </w:rPr>
  </w:style>
  <w:style w:type="paragraph" w:customStyle="1" w:styleId="l-dyptichs-name-vl">
    <w:name w:val="l-dyptichs-name-vl"/>
    <w:basedOn w:val="Normal"/>
    <w:link w:val="l-dyptichs-name-vlChar"/>
    <w:qFormat/>
    <w:rsid w:val="00AB3AA2"/>
    <w:pPr>
      <w:ind w:left="720" w:hanging="720"/>
    </w:pPr>
    <w:rPr>
      <w:rFonts w:ascii="Calibri" w:eastAsia="Calibri" w:hAnsi="Calibri" w:cs="Times New Roman"/>
      <w:sz w:val="36"/>
    </w:rPr>
  </w:style>
  <w:style w:type="character" w:customStyle="1" w:styleId="l-dyptichs-name-vlChar">
    <w:name w:val="l-dyptichs-name-vl Char"/>
    <w:link w:val="l-dyptichs-name-vl"/>
    <w:rsid w:val="00AB3AA2"/>
    <w:rPr>
      <w:rFonts w:ascii="Calibri" w:eastAsia="Calibri" w:hAnsi="Calibri" w:cs="Times New Roman"/>
      <w:sz w:val="36"/>
    </w:rPr>
  </w:style>
  <w:style w:type="paragraph" w:customStyle="1" w:styleId="l-dyptichs-name-no-vl">
    <w:name w:val="l-dyptichs-name-no-vl"/>
    <w:basedOn w:val="l-dyptichs-name-vl"/>
    <w:next w:val="l-dyptichs-name-vl"/>
    <w:link w:val="l-dyptichs-name-no-vlChar"/>
    <w:qFormat/>
    <w:rsid w:val="00AB3AA2"/>
    <w:rPr>
      <w:i/>
      <w:color w:val="5B9BD5"/>
    </w:rPr>
  </w:style>
  <w:style w:type="character" w:customStyle="1" w:styleId="l-dyptichs-name-no-vlChar">
    <w:name w:val="l-dyptichs-name-no-vl Char"/>
    <w:link w:val="l-dyptichs-name-no-vl"/>
    <w:rsid w:val="00AB3AA2"/>
    <w:rPr>
      <w:rFonts w:ascii="Calibri" w:eastAsia="Calibri" w:hAnsi="Calibri" w:cs="Times New Roman"/>
      <w:i/>
      <w:color w:val="5B9BD5"/>
      <w:sz w:val="36"/>
    </w:rPr>
  </w:style>
  <w:style w:type="paragraph" w:customStyle="1" w:styleId="l-dyptichs-note">
    <w:name w:val="l-dyptichs-note"/>
    <w:basedOn w:val="Normal"/>
    <w:next w:val="l-dyptichs-name"/>
    <w:link w:val="l-dyptichs-noteChar"/>
    <w:qFormat/>
    <w:rsid w:val="00AB3AA2"/>
    <w:pPr>
      <w:tabs>
        <w:tab w:val="left" w:pos="360"/>
      </w:tabs>
      <w:spacing w:line="360" w:lineRule="auto"/>
      <w:ind w:firstLine="288"/>
    </w:pPr>
    <w:rPr>
      <w:rFonts w:ascii="Calibri" w:eastAsia="Times New Roman" w:hAnsi="Calibri" w:cs="Calibri"/>
      <w:color w:val="000000"/>
      <w:sz w:val="16"/>
      <w:szCs w:val="16"/>
    </w:rPr>
  </w:style>
  <w:style w:type="character" w:customStyle="1" w:styleId="l-dyptichs-noteChar">
    <w:name w:val="l-dyptichs-note Char"/>
    <w:link w:val="l-dyptichs-note"/>
    <w:rsid w:val="00AB3AA2"/>
    <w:rPr>
      <w:rFonts w:ascii="Calibri" w:eastAsia="Times New Roman" w:hAnsi="Calibri" w:cs="Calibri"/>
      <w:color w:val="000000"/>
      <w:sz w:val="16"/>
      <w:szCs w:val="16"/>
    </w:rPr>
  </w:style>
  <w:style w:type="paragraph" w:customStyle="1" w:styleId="l-dyptichs-note-vl">
    <w:name w:val="l-dyptichs-note-vl"/>
    <w:basedOn w:val="Normal"/>
    <w:next w:val="l-dyptichs-name-vl"/>
    <w:link w:val="l-dyptichs-note-vlChar"/>
    <w:qFormat/>
    <w:rsid w:val="00AB3AA2"/>
    <w:pPr>
      <w:ind w:firstLine="288"/>
    </w:pPr>
    <w:rPr>
      <w:rFonts w:ascii="Calibri" w:eastAsia="Calibri" w:hAnsi="Calibri" w:cs="Times New Roman"/>
      <w:sz w:val="16"/>
    </w:rPr>
  </w:style>
  <w:style w:type="character" w:customStyle="1" w:styleId="l-dyptichs-note-vlChar">
    <w:name w:val="l-dyptichs-note-vl Char"/>
    <w:link w:val="l-dyptichs-note-vl"/>
    <w:rsid w:val="00AB3AA2"/>
    <w:rPr>
      <w:rFonts w:ascii="Calibri" w:eastAsia="Calibri" w:hAnsi="Calibri" w:cs="Times New Roman"/>
      <w:sz w:val="16"/>
    </w:rPr>
  </w:style>
  <w:style w:type="paragraph" w:customStyle="1" w:styleId="l-dyptichs-vl">
    <w:name w:val="l-dyptichs-vl"/>
    <w:basedOn w:val="Normal"/>
    <w:link w:val="l-dyptichs-vlChar"/>
    <w:qFormat/>
    <w:rsid w:val="00AB3AA2"/>
    <w:pPr>
      <w:ind w:firstLine="288"/>
    </w:pPr>
    <w:rPr>
      <w:rFonts w:ascii="Calibri" w:eastAsia="Calibri" w:hAnsi="Calibri" w:cs="Times New Roman"/>
      <w:sz w:val="36"/>
    </w:rPr>
  </w:style>
  <w:style w:type="character" w:customStyle="1" w:styleId="l-dyptichs-vlChar">
    <w:name w:val="l-dyptichs-vl Char"/>
    <w:link w:val="l-dyptichs-vl"/>
    <w:rsid w:val="00AB3AA2"/>
    <w:rPr>
      <w:rFonts w:ascii="Calibri" w:eastAsia="Calibri" w:hAnsi="Calibri" w:cs="Times New Roman"/>
      <w:sz w:val="36"/>
    </w:rPr>
  </w:style>
  <w:style w:type="paragraph" w:customStyle="1" w:styleId="l-exclamation-15-lrg">
    <w:name w:val="l-exclamation-1.5-lrg"/>
    <w:basedOn w:val="Normal"/>
    <w:link w:val="l-exclamation-15-lrgChar"/>
    <w:qFormat/>
    <w:rsid w:val="00AB3AA2"/>
    <w:pPr>
      <w:spacing w:line="360" w:lineRule="auto"/>
      <w:ind w:firstLine="288"/>
      <w:jc w:val="both"/>
    </w:pPr>
    <w:rPr>
      <w:rFonts w:ascii="Arial" w:eastAsia="Calibri" w:hAnsi="Arial" w:cs="Times New Roman"/>
      <w:b/>
      <w:sz w:val="32"/>
      <w:szCs w:val="24"/>
    </w:rPr>
  </w:style>
  <w:style w:type="character" w:customStyle="1" w:styleId="l-exclamation-15-lrgChar">
    <w:name w:val="l-exclamation-1.5-lrg Char"/>
    <w:link w:val="l-exclamation-15-lrg"/>
    <w:rsid w:val="00AB3AA2"/>
    <w:rPr>
      <w:rFonts w:ascii="Arial" w:eastAsia="Calibri" w:hAnsi="Arial" w:cs="Times New Roman"/>
      <w:b/>
      <w:sz w:val="32"/>
      <w:szCs w:val="24"/>
    </w:rPr>
  </w:style>
  <w:style w:type="paragraph" w:customStyle="1" w:styleId="l-label-large">
    <w:name w:val="l-label-large"/>
    <w:basedOn w:val="Normal"/>
    <w:link w:val="l-label-largeChar"/>
    <w:autoRedefine/>
    <w:qFormat/>
    <w:rsid w:val="00AB3AA2"/>
    <w:pPr>
      <w:spacing w:line="240" w:lineRule="auto"/>
      <w:ind w:firstLine="288"/>
    </w:pPr>
    <w:rPr>
      <w:rFonts w:ascii="Calibri Light" w:eastAsia="Times New Roman" w:hAnsi="Calibri Light" w:cs="Times New Roman"/>
      <w:b/>
      <w:bCs/>
      <w:i/>
      <w:iCs/>
      <w:sz w:val="28"/>
      <w:szCs w:val="28"/>
      <w:u w:val="single"/>
    </w:rPr>
  </w:style>
  <w:style w:type="character" w:customStyle="1" w:styleId="l-label-largeChar">
    <w:name w:val="l-label-large Char"/>
    <w:link w:val="l-label-large"/>
    <w:rsid w:val="00AB3AA2"/>
    <w:rPr>
      <w:rFonts w:ascii="Calibri Light" w:eastAsia="Times New Roman" w:hAnsi="Calibri Light" w:cs="Times New Roman"/>
      <w:b/>
      <w:bCs/>
      <w:i/>
      <w:iCs/>
      <w:sz w:val="28"/>
      <w:szCs w:val="28"/>
      <w:u w:val="single"/>
    </w:rPr>
  </w:style>
  <w:style w:type="paragraph" w:customStyle="1" w:styleId="l-vlrg-prayer-125-indented">
    <w:name w:val="l-vlrg-prayer-1.25-indented"/>
    <w:basedOn w:val="Normal"/>
    <w:link w:val="l-vlrg-prayer-125-indentedChar"/>
    <w:autoRedefine/>
    <w:qFormat/>
    <w:rsid w:val="00AB3AA2"/>
    <w:pPr>
      <w:ind w:firstLine="288"/>
    </w:pPr>
    <w:rPr>
      <w:rFonts w:ascii="Calibri" w:eastAsia="Calibri" w:hAnsi="Calibri" w:cs="Times New Roman"/>
      <w:sz w:val="36"/>
    </w:rPr>
  </w:style>
  <w:style w:type="character" w:customStyle="1" w:styleId="l-vlrg-prayer-125-indentedChar">
    <w:name w:val="l-vlrg-prayer-1.25-indented Char"/>
    <w:link w:val="l-vlrg-prayer-125-indented"/>
    <w:rsid w:val="00AB3AA2"/>
    <w:rPr>
      <w:rFonts w:ascii="Calibri" w:eastAsia="Calibri" w:hAnsi="Calibri" w:cs="Times New Roman"/>
      <w:sz w:val="36"/>
    </w:rPr>
  </w:style>
  <w:style w:type="paragraph" w:customStyle="1" w:styleId="l-lrg-prayer-125-indented">
    <w:name w:val="l-lrg-prayer-1.25-indented"/>
    <w:basedOn w:val="l-vlrg-prayer-125-indented"/>
    <w:link w:val="l-lrg-prayer-125-indentedChar"/>
    <w:qFormat/>
    <w:rsid w:val="00AB3AA2"/>
    <w:rPr>
      <w:sz w:val="32"/>
    </w:rPr>
  </w:style>
  <w:style w:type="character" w:customStyle="1" w:styleId="l-lrg-prayer-125-indentedChar">
    <w:name w:val="l-lrg-prayer-1.25-indented Char"/>
    <w:link w:val="l-lrg-prayer-125-indented"/>
    <w:rsid w:val="00AB3AA2"/>
    <w:rPr>
      <w:rFonts w:ascii="Calibri" w:eastAsia="Calibri" w:hAnsi="Calibri" w:cs="Times New Roman"/>
      <w:sz w:val="32"/>
    </w:rPr>
  </w:style>
  <w:style w:type="paragraph" w:customStyle="1" w:styleId="l-med-prayer-125-indented">
    <w:name w:val="l-med-prayer-1.25-indented"/>
    <w:basedOn w:val="l-lrg-prayer-125-indented"/>
    <w:link w:val="l-med-prayer-125-indentedChar"/>
    <w:qFormat/>
    <w:rsid w:val="00AB3AA2"/>
    <w:rPr>
      <w:sz w:val="28"/>
    </w:rPr>
  </w:style>
  <w:style w:type="character" w:customStyle="1" w:styleId="l-med-prayer-125-indentedChar">
    <w:name w:val="l-med-prayer-1.25-indented Char"/>
    <w:link w:val="l-med-prayer-125-indented"/>
    <w:rsid w:val="00AB3AA2"/>
    <w:rPr>
      <w:rFonts w:ascii="Calibri" w:eastAsia="Calibri" w:hAnsi="Calibri" w:cs="Times New Roman"/>
      <w:sz w:val="28"/>
    </w:rPr>
  </w:style>
  <w:style w:type="paragraph" w:customStyle="1" w:styleId="l-prayer-15-lrg">
    <w:name w:val="l-prayer-1.5-lrg"/>
    <w:basedOn w:val="Normal"/>
    <w:link w:val="l-prayer-15-lrgChar"/>
    <w:autoRedefine/>
    <w:qFormat/>
    <w:rsid w:val="00AB3AA2"/>
    <w:pPr>
      <w:spacing w:line="360" w:lineRule="auto"/>
      <w:ind w:firstLine="288"/>
    </w:pPr>
    <w:rPr>
      <w:rFonts w:ascii="Calibri" w:eastAsia="Calibri" w:hAnsi="Calibri" w:cs="Times New Roman"/>
      <w:sz w:val="32"/>
      <w:szCs w:val="24"/>
    </w:rPr>
  </w:style>
  <w:style w:type="character" w:customStyle="1" w:styleId="l-prayer-15-lrgChar">
    <w:name w:val="l-prayer-1.5-lrg Char"/>
    <w:link w:val="l-prayer-15-lrg"/>
    <w:rsid w:val="00AB3AA2"/>
    <w:rPr>
      <w:rFonts w:ascii="Calibri" w:eastAsia="Calibri" w:hAnsi="Calibri" w:cs="Times New Roman"/>
      <w:sz w:val="32"/>
      <w:szCs w:val="24"/>
    </w:rPr>
  </w:style>
  <w:style w:type="paragraph" w:customStyle="1" w:styleId="l-prayer-15-lrg-response">
    <w:name w:val="l-prayer-1.5-lrg-response"/>
    <w:basedOn w:val="l-prayer-15-lrg"/>
    <w:link w:val="l-prayer-15-lrg-responseChar"/>
    <w:autoRedefine/>
    <w:qFormat/>
    <w:rsid w:val="00AB3AA2"/>
    <w:pPr>
      <w:jc w:val="center"/>
    </w:pPr>
    <w:rPr>
      <w:i/>
      <w:sz w:val="28"/>
    </w:rPr>
  </w:style>
  <w:style w:type="character" w:customStyle="1" w:styleId="l-prayer-15-lrg-responseChar">
    <w:name w:val="l-prayer-1.5-lrg-response Char"/>
    <w:link w:val="l-prayer-15-lrg-response"/>
    <w:rsid w:val="00AB3AA2"/>
    <w:rPr>
      <w:rFonts w:ascii="Calibri" w:eastAsia="Calibri" w:hAnsi="Calibri" w:cs="Times New Roman"/>
      <w:i/>
      <w:sz w:val="28"/>
      <w:szCs w:val="24"/>
    </w:rPr>
  </w:style>
  <w:style w:type="paragraph" w:customStyle="1" w:styleId="l-prayer-lrg">
    <w:name w:val="l-prayer-lrg"/>
    <w:basedOn w:val="l-prayer-15-lrg"/>
    <w:link w:val="l-prayer-lrgChar"/>
    <w:qFormat/>
    <w:rsid w:val="00AB3AA2"/>
    <w:pPr>
      <w:spacing w:line="240" w:lineRule="auto"/>
    </w:pPr>
  </w:style>
  <w:style w:type="character" w:customStyle="1" w:styleId="l-prayer-lrgChar">
    <w:name w:val="l-prayer-lrg Char"/>
    <w:link w:val="l-prayer-lrg"/>
    <w:rsid w:val="00AB3AA2"/>
    <w:rPr>
      <w:rFonts w:ascii="Calibri" w:eastAsia="Calibri" w:hAnsi="Calibri" w:cs="Times New Roman"/>
      <w:sz w:val="32"/>
      <w:szCs w:val="24"/>
    </w:rPr>
  </w:style>
  <w:style w:type="character" w:customStyle="1" w:styleId="l-priest-aloud-label-large">
    <w:name w:val="l-priest-aloud-label-large"/>
    <w:rsid w:val="00AB3AA2"/>
    <w:rPr>
      <w:rFonts w:ascii="Times New Roman" w:hAnsi="Times New Roman" w:cs="Times New Roman"/>
      <w:b/>
      <w:bCs/>
      <w:i/>
      <w:iCs/>
      <w:smallCaps/>
      <w:sz w:val="28"/>
      <w:szCs w:val="28"/>
    </w:rPr>
  </w:style>
  <w:style w:type="paragraph" w:customStyle="1" w:styleId="l-priest-silent-large">
    <w:name w:val="l-priest-silent-large"/>
    <w:basedOn w:val="Normal"/>
    <w:link w:val="l-priest-silent-largeChar"/>
    <w:autoRedefine/>
    <w:qFormat/>
    <w:rsid w:val="00AB3AA2"/>
    <w:pPr>
      <w:widowControl w:val="0"/>
      <w:spacing w:before="100" w:after="100" w:line="360" w:lineRule="auto"/>
      <w:ind w:left="720" w:right="720" w:firstLine="288"/>
    </w:pPr>
    <w:rPr>
      <w:rFonts w:ascii="Times New Roman" w:eastAsia="Calibri" w:hAnsi="Times New Roman" w:cs="Times New Roman"/>
      <w:color w:val="0070C0"/>
      <w:sz w:val="32"/>
      <w:szCs w:val="36"/>
      <w:lang w:bidi="en-US"/>
    </w:rPr>
  </w:style>
  <w:style w:type="character" w:customStyle="1" w:styleId="l-priest-silent-largeChar">
    <w:name w:val="l-priest-silent-large Char"/>
    <w:link w:val="l-priest-silent-large"/>
    <w:locked/>
    <w:rsid w:val="00AB3AA2"/>
    <w:rPr>
      <w:rFonts w:ascii="Times New Roman" w:eastAsia="Calibri" w:hAnsi="Times New Roman" w:cs="Times New Roman"/>
      <w:color w:val="0070C0"/>
      <w:sz w:val="32"/>
      <w:szCs w:val="36"/>
      <w:lang w:bidi="en-US"/>
    </w:rPr>
  </w:style>
  <w:style w:type="paragraph" w:customStyle="1" w:styleId="l-reader-label-large">
    <w:name w:val="l-reader-label-large"/>
    <w:basedOn w:val="Normal"/>
    <w:qFormat/>
    <w:rsid w:val="00AB3AA2"/>
    <w:pPr>
      <w:autoSpaceDE w:val="0"/>
      <w:autoSpaceDN w:val="0"/>
      <w:spacing w:line="360" w:lineRule="auto"/>
      <w:ind w:left="288" w:hanging="288"/>
    </w:pPr>
    <w:rPr>
      <w:rFonts w:ascii="Arial" w:eastAsia="Calibri" w:hAnsi="Arial" w:cs="Arial"/>
      <w:bCs/>
      <w:i/>
      <w:iCs/>
      <w:sz w:val="28"/>
      <w:szCs w:val="28"/>
      <w:u w:val="single"/>
    </w:rPr>
  </w:style>
  <w:style w:type="paragraph" w:customStyle="1" w:styleId="l-rubric-lrg">
    <w:name w:val="l-rubric-lrg"/>
    <w:basedOn w:val="Normal"/>
    <w:link w:val="l-rubric-lrgChar"/>
    <w:qFormat/>
    <w:rsid w:val="00AB3AA2"/>
    <w:pPr>
      <w:keepLines/>
      <w:widowControl w:val="0"/>
      <w:autoSpaceDE w:val="0"/>
      <w:autoSpaceDN w:val="0"/>
      <w:spacing w:before="100" w:after="100" w:line="240" w:lineRule="auto"/>
      <w:ind w:firstLine="288"/>
    </w:pPr>
    <w:rPr>
      <w:rFonts w:ascii="Times New Roman" w:eastAsia="Times New Roman" w:hAnsi="Times New Roman" w:cs="Times New Roman"/>
      <w:i/>
      <w:iCs/>
      <w:color w:val="FF0000"/>
      <w:sz w:val="28"/>
      <w:szCs w:val="28"/>
    </w:rPr>
  </w:style>
  <w:style w:type="character" w:customStyle="1" w:styleId="l-rubric-lrgChar">
    <w:name w:val="l-rubric-lrg Char"/>
    <w:link w:val="l-rubric-lrg"/>
    <w:rsid w:val="00AB3AA2"/>
    <w:rPr>
      <w:rFonts w:ascii="Times New Roman" w:eastAsia="Times New Roman" w:hAnsi="Times New Roman" w:cs="Times New Roman"/>
      <w:i/>
      <w:iCs/>
      <w:color w:val="FF0000"/>
      <w:sz w:val="28"/>
      <w:szCs w:val="28"/>
    </w:rPr>
  </w:style>
  <w:style w:type="paragraph" w:customStyle="1" w:styleId="l-silent-lrg">
    <w:name w:val="l-silent-lrg"/>
    <w:basedOn w:val="l-ectenia-lrg"/>
    <w:link w:val="l-silent-lrgChar"/>
    <w:qFormat/>
    <w:rsid w:val="00336A2B"/>
    <w:pPr>
      <w:spacing w:line="300" w:lineRule="auto"/>
      <w:ind w:left="0" w:firstLine="288"/>
      <w:contextualSpacing/>
    </w:pPr>
    <w:rPr>
      <w:rFonts w:asciiTheme="minorHAnsi" w:eastAsiaTheme="minorHAnsi" w:hAnsiTheme="minorHAnsi" w:cstheme="minorBidi"/>
      <w:color w:val="4472C4"/>
    </w:rPr>
  </w:style>
  <w:style w:type="character" w:customStyle="1" w:styleId="l-silent-lrgChar">
    <w:name w:val="l-silent-lrg Char"/>
    <w:link w:val="l-silent-lrg"/>
    <w:rsid w:val="00336A2B"/>
    <w:rPr>
      <w:color w:val="4472C4"/>
      <w:sz w:val="32"/>
      <w:szCs w:val="24"/>
    </w:rPr>
  </w:style>
  <w:style w:type="paragraph" w:customStyle="1" w:styleId="l-silent-med">
    <w:name w:val="l-silent-med"/>
    <w:basedOn w:val="l-silent-lrg"/>
    <w:autoRedefine/>
    <w:qFormat/>
    <w:rsid w:val="00AB3AA2"/>
    <w:pPr>
      <w:ind w:left="864" w:hanging="288"/>
    </w:pPr>
    <w:rPr>
      <w:sz w:val="24"/>
    </w:rPr>
  </w:style>
  <w:style w:type="character" w:customStyle="1" w:styleId="l-silent-medChar">
    <w:name w:val="l-silent-med Char"/>
    <w:rsid w:val="00AB3AA2"/>
    <w:rPr>
      <w:rFonts w:ascii="Arial" w:hAnsi="Arial"/>
      <w:color w:val="4472C4"/>
      <w:sz w:val="24"/>
      <w:szCs w:val="24"/>
    </w:rPr>
  </w:style>
  <w:style w:type="paragraph" w:customStyle="1" w:styleId="l-sm-prayer-125-indented">
    <w:name w:val="l-sm-prayer-1.25-indented"/>
    <w:basedOn w:val="l-med-prayer-125-indented"/>
    <w:link w:val="l-sm-prayer-125-indentedChar"/>
    <w:qFormat/>
    <w:rsid w:val="00AB3AA2"/>
    <w:rPr>
      <w:sz w:val="24"/>
    </w:rPr>
  </w:style>
  <w:style w:type="character" w:customStyle="1" w:styleId="l-sm-prayer-125-indentedChar">
    <w:name w:val="l-sm-prayer-1.25-indented Char"/>
    <w:link w:val="l-sm-prayer-125-indented"/>
    <w:rsid w:val="00AB3AA2"/>
    <w:rPr>
      <w:rFonts w:ascii="Calibri" w:eastAsia="Calibri" w:hAnsi="Calibri" w:cs="Times New Roman"/>
      <w:sz w:val="24"/>
    </w:rPr>
  </w:style>
  <w:style w:type="paragraph" w:customStyle="1" w:styleId="l-vlrg-choir-125-indented">
    <w:name w:val="l-vlrg-choir-1.25-indented"/>
    <w:basedOn w:val="l-choir-lrg"/>
    <w:link w:val="l-vlrg-choir-125-indentedChar"/>
    <w:autoRedefine/>
    <w:qFormat/>
    <w:rsid w:val="00AB3AA2"/>
    <w:pPr>
      <w:spacing w:line="300" w:lineRule="auto"/>
    </w:pPr>
    <w:rPr>
      <w:sz w:val="36"/>
    </w:rPr>
  </w:style>
  <w:style w:type="character" w:customStyle="1" w:styleId="l-vlrg-choir-125-indentedChar">
    <w:name w:val="l-vlrg-choir-1.25-indented Char"/>
    <w:link w:val="l-vlrg-choir-125-indented"/>
    <w:rsid w:val="00AB3AA2"/>
    <w:rPr>
      <w:rFonts w:ascii="Bookman Old Style" w:eastAsia="Times New Roman" w:hAnsi="Bookman Old Style" w:cs="Times New Roman"/>
      <w:color w:val="44546A"/>
      <w:sz w:val="36"/>
      <w:szCs w:val="24"/>
    </w:rPr>
  </w:style>
  <w:style w:type="paragraph" w:customStyle="1" w:styleId="l-vlrg-choir-125">
    <w:name w:val="l-vlrg-choir-1.25"/>
    <w:basedOn w:val="l-vlrg-choir-125-indented"/>
    <w:link w:val="l-vlrg-choir-125Char"/>
    <w:autoRedefine/>
    <w:qFormat/>
    <w:rsid w:val="00AB3AA2"/>
    <w:pPr>
      <w:ind w:firstLine="0"/>
    </w:pPr>
  </w:style>
  <w:style w:type="character" w:customStyle="1" w:styleId="l-vlrg-choir-125Char">
    <w:name w:val="l-vlrg-choir-1.25 Char"/>
    <w:link w:val="l-vlrg-choir-125"/>
    <w:rsid w:val="00AB3AA2"/>
    <w:rPr>
      <w:rFonts w:ascii="Bookman Old Style" w:eastAsia="Times New Roman" w:hAnsi="Bookman Old Style" w:cs="Times New Roman"/>
      <w:color w:val="44546A"/>
      <w:sz w:val="36"/>
      <w:szCs w:val="24"/>
    </w:rPr>
  </w:style>
  <w:style w:type="paragraph" w:customStyle="1" w:styleId="l-vlrg-dyptichs-125-hanging">
    <w:name w:val="l-vlrg-dyptichs-1.25-hanging"/>
    <w:basedOn w:val="l-vlrg-prayer-125-indented"/>
    <w:link w:val="l-vlrg-dyptichs-125-hangingChar"/>
    <w:autoRedefine/>
    <w:qFormat/>
    <w:rsid w:val="00AB3AA2"/>
    <w:pPr>
      <w:ind w:left="288" w:hanging="288"/>
    </w:pPr>
  </w:style>
  <w:style w:type="character" w:customStyle="1" w:styleId="l-vlrg-dyptichs-125-hangingChar">
    <w:name w:val="l-vlrg-dyptichs-1.25-hanging Char"/>
    <w:link w:val="l-vlrg-dyptichs-125-hanging"/>
    <w:rsid w:val="00AB3AA2"/>
    <w:rPr>
      <w:rFonts w:ascii="Calibri" w:eastAsia="Calibri" w:hAnsi="Calibri" w:cs="Times New Roman"/>
      <w:sz w:val="36"/>
    </w:rPr>
  </w:style>
  <w:style w:type="paragraph" w:customStyle="1" w:styleId="l-vlrg-dyptichs-125-no-hanging">
    <w:name w:val="l-vlrg-dyptichs-1.25-no-hanging"/>
    <w:basedOn w:val="l-vlrg-dyptichs-125-hanging"/>
    <w:link w:val="l-vlrg-dyptichs-125-no-hangingChar"/>
    <w:autoRedefine/>
    <w:qFormat/>
    <w:rsid w:val="00AB3AA2"/>
    <w:rPr>
      <w:i/>
      <w:color w:val="AEAAAA"/>
    </w:rPr>
  </w:style>
  <w:style w:type="character" w:customStyle="1" w:styleId="l-vlrg-dyptichs-125-no-hangingChar">
    <w:name w:val="l-vlrg-dyptichs-1.25-no-hanging Char"/>
    <w:link w:val="l-vlrg-dyptichs-125-no-hanging"/>
    <w:rsid w:val="00AB3AA2"/>
    <w:rPr>
      <w:rFonts w:ascii="Calibri" w:eastAsia="Calibri" w:hAnsi="Calibri" w:cs="Times New Roman"/>
      <w:i/>
      <w:color w:val="AEAAAA"/>
      <w:sz w:val="36"/>
    </w:rPr>
  </w:style>
  <w:style w:type="paragraph" w:customStyle="1" w:styleId="l-vlrg-dyptichs-note">
    <w:name w:val="l-vlrg-dyptichs-note"/>
    <w:basedOn w:val="l-vlrg-dyptichs-125-hanging"/>
    <w:next w:val="l-vlrg-dyptichs-125-hanging"/>
    <w:link w:val="l-vlrg-dyptichs-noteChar"/>
    <w:autoRedefine/>
    <w:qFormat/>
    <w:rsid w:val="00AB3AA2"/>
    <w:rPr>
      <w:sz w:val="20"/>
    </w:rPr>
  </w:style>
  <w:style w:type="character" w:customStyle="1" w:styleId="l-vlrg-dyptichs-noteChar">
    <w:name w:val="l-vlrg-dyptichs-note Char"/>
    <w:link w:val="l-vlrg-dyptichs-note"/>
    <w:rsid w:val="00AB3AA2"/>
    <w:rPr>
      <w:rFonts w:ascii="Calibri" w:eastAsia="Calibri" w:hAnsi="Calibri" w:cs="Times New Roman"/>
      <w:sz w:val="20"/>
    </w:rPr>
  </w:style>
  <w:style w:type="paragraph" w:customStyle="1" w:styleId="l-vlrg-ectenia-125">
    <w:name w:val="l-vlrg-ectenia-1.25"/>
    <w:basedOn w:val="l-vlrg-prayer-125-indented"/>
    <w:link w:val="l-vlrg-ectenia-125Char"/>
    <w:autoRedefine/>
    <w:qFormat/>
    <w:rsid w:val="00AB3AA2"/>
    <w:pPr>
      <w:ind w:firstLine="0"/>
    </w:pPr>
    <w:rPr>
      <w:rFonts w:ascii="Times New Roman" w:hAnsi="Times New Roman"/>
    </w:rPr>
  </w:style>
  <w:style w:type="character" w:customStyle="1" w:styleId="l-vlrg-ectenia-125Char">
    <w:name w:val="l-vlrg-ectenia-1.25 Char"/>
    <w:link w:val="l-vlrg-ectenia-125"/>
    <w:rsid w:val="00AB3AA2"/>
    <w:rPr>
      <w:rFonts w:ascii="Times New Roman" w:eastAsia="Calibri" w:hAnsi="Times New Roman" w:cs="Times New Roman"/>
      <w:sz w:val="36"/>
    </w:rPr>
  </w:style>
  <w:style w:type="paragraph" w:customStyle="1" w:styleId="l-vlrg-exclamation-125">
    <w:name w:val="l-vlrg-exclamation-1.25"/>
    <w:basedOn w:val="l-exclamation-15-lrg"/>
    <w:link w:val="l-vlrg-exclamation-125Char"/>
    <w:autoRedefine/>
    <w:qFormat/>
    <w:rsid w:val="00AB3AA2"/>
    <w:pPr>
      <w:spacing w:line="300" w:lineRule="auto"/>
    </w:pPr>
    <w:rPr>
      <w:sz w:val="36"/>
    </w:rPr>
  </w:style>
  <w:style w:type="character" w:customStyle="1" w:styleId="l-vlrg-exclamation-125Char">
    <w:name w:val="l-vlrg-exclamation-1.25 Char"/>
    <w:link w:val="l-vlrg-exclamation-125"/>
    <w:rsid w:val="00AB3AA2"/>
    <w:rPr>
      <w:rFonts w:ascii="Arial" w:eastAsia="Calibri" w:hAnsi="Arial" w:cs="Times New Roman"/>
      <w:b/>
      <w:sz w:val="36"/>
      <w:szCs w:val="24"/>
    </w:rPr>
  </w:style>
  <w:style w:type="paragraph" w:customStyle="1" w:styleId="l-vlrg-label">
    <w:name w:val="l-vlrg-label"/>
    <w:basedOn w:val="l-label-large"/>
    <w:link w:val="l-vlrg-labelChar"/>
    <w:autoRedefine/>
    <w:qFormat/>
    <w:rsid w:val="00AB3AA2"/>
  </w:style>
  <w:style w:type="character" w:customStyle="1" w:styleId="l-vlrg-labelChar">
    <w:name w:val="l-vlrg-label Char"/>
    <w:link w:val="l-vlrg-label"/>
    <w:rsid w:val="00AB3AA2"/>
    <w:rPr>
      <w:rFonts w:ascii="Calibri Light" w:eastAsia="Times New Roman" w:hAnsi="Calibri Light" w:cs="Times New Roman"/>
      <w:b/>
      <w:bCs/>
      <w:i/>
      <w:iCs/>
      <w:sz w:val="28"/>
      <w:szCs w:val="28"/>
      <w:u w:val="single"/>
    </w:rPr>
  </w:style>
  <w:style w:type="paragraph" w:customStyle="1" w:styleId="l-vlrg-prayer-125-hanging">
    <w:name w:val="l-vlrg-prayer-1.25-hanging"/>
    <w:basedOn w:val="l-vlrg-prayer-125-indented"/>
    <w:link w:val="l-vlrg-prayer-125-hangingChar"/>
    <w:autoRedefine/>
    <w:qFormat/>
    <w:rsid w:val="00AB3AA2"/>
    <w:pPr>
      <w:ind w:left="288" w:hanging="288"/>
    </w:pPr>
  </w:style>
  <w:style w:type="character" w:customStyle="1" w:styleId="l-vlrg-prayer-125-hangingChar">
    <w:name w:val="l-vlrg-prayer-1.25-hanging Char"/>
    <w:link w:val="l-vlrg-prayer-125-hanging"/>
    <w:rsid w:val="00AB3AA2"/>
    <w:rPr>
      <w:rFonts w:ascii="Calibri" w:eastAsia="Calibri" w:hAnsi="Calibri" w:cs="Times New Roman"/>
      <w:sz w:val="36"/>
    </w:rPr>
  </w:style>
  <w:style w:type="paragraph" w:customStyle="1" w:styleId="l-vlrg-rubric">
    <w:name w:val="l-vlrg-rubric"/>
    <w:basedOn w:val="l-vlrg-prayer-125-indented"/>
    <w:link w:val="l-vlrg-rubricChar"/>
    <w:autoRedefine/>
    <w:qFormat/>
    <w:rsid w:val="00AB3AA2"/>
    <w:rPr>
      <w:i/>
      <w:color w:val="FF0000"/>
      <w:sz w:val="24"/>
    </w:rPr>
  </w:style>
  <w:style w:type="character" w:customStyle="1" w:styleId="l-vlrg-rubricChar">
    <w:name w:val="l-vlrg-rubric Char"/>
    <w:link w:val="l-vlrg-rubric"/>
    <w:rsid w:val="00AB3AA2"/>
    <w:rPr>
      <w:rFonts w:ascii="Calibri" w:eastAsia="Calibri" w:hAnsi="Calibri" w:cs="Times New Roman"/>
      <w:i/>
      <w:color w:val="FF0000"/>
      <w:sz w:val="24"/>
    </w:rPr>
  </w:style>
  <w:style w:type="paragraph" w:customStyle="1" w:styleId="l-vlrg-silent-125-indented">
    <w:name w:val="l-vlrg-silent-1.25-indented"/>
    <w:basedOn w:val="l-silent-lrg"/>
    <w:link w:val="l-vlrg-silent-125-indentedChar"/>
    <w:autoRedefine/>
    <w:qFormat/>
    <w:rsid w:val="00AB3AA2"/>
    <w:rPr>
      <w:sz w:val="36"/>
    </w:rPr>
  </w:style>
  <w:style w:type="character" w:customStyle="1" w:styleId="l-vlrg-silent-125-indentedChar">
    <w:name w:val="l-vlrg-silent-1.25-indented Char"/>
    <w:link w:val="l-vlrg-silent-125-indented"/>
    <w:rsid w:val="00AB3AA2"/>
    <w:rPr>
      <w:rFonts w:ascii="Arial" w:eastAsia="Times New Roman" w:hAnsi="Arial" w:cs="Times New Roman"/>
      <w:color w:val="4472C4"/>
      <w:sz w:val="36"/>
      <w:szCs w:val="24"/>
    </w:rPr>
  </w:style>
  <w:style w:type="paragraph" w:customStyle="1" w:styleId="l-vlrg-silent-125">
    <w:name w:val="l-vlrg-silent-1.25"/>
    <w:basedOn w:val="l-vlrg-silent-125-indented"/>
    <w:link w:val="l-vlrg-silent-125Char"/>
    <w:autoRedefine/>
    <w:qFormat/>
    <w:rsid w:val="00AB3AA2"/>
    <w:pPr>
      <w:ind w:firstLine="0"/>
    </w:pPr>
  </w:style>
  <w:style w:type="character" w:customStyle="1" w:styleId="l-vlrg-silent-125Char">
    <w:name w:val="l-vlrg-silent-1.25 Char"/>
    <w:link w:val="l-vlrg-silent-125"/>
    <w:rsid w:val="00AB3AA2"/>
    <w:rPr>
      <w:rFonts w:ascii="Arial" w:eastAsia="Times New Roman" w:hAnsi="Arial" w:cs="Times New Roman"/>
      <w:color w:val="4472C4"/>
      <w:sz w:val="36"/>
      <w:szCs w:val="24"/>
    </w:rPr>
  </w:style>
  <w:style w:type="character" w:customStyle="1" w:styleId="m2264235451738310970gmail-5yl5">
    <w:name w:val="m_2264235451738310970gmail-_5yl5"/>
    <w:rsid w:val="00AB3AA2"/>
  </w:style>
  <w:style w:type="character" w:customStyle="1" w:styleId="m5968300636648892846gmail-5yl5">
    <w:name w:val="m_5968300636648892846gmail-_5yl5"/>
    <w:rsid w:val="00AB3AA2"/>
  </w:style>
  <w:style w:type="paragraph" w:customStyle="1" w:styleId="nl-heading-2">
    <w:name w:val="nl-heading-2"/>
    <w:basedOn w:val="Heading2"/>
    <w:link w:val="nl-heading-2Char"/>
    <w:qFormat/>
    <w:rsid w:val="00AB3AA2"/>
    <w:pPr>
      <w:ind w:firstLine="288"/>
    </w:pPr>
    <w:rPr>
      <w:rFonts w:ascii="Calibri Light" w:eastAsia="Times New Roman" w:hAnsi="Calibri Light" w:cs="Times New Roman"/>
      <w:color w:val="FF0000"/>
    </w:rPr>
  </w:style>
  <w:style w:type="character" w:customStyle="1" w:styleId="nl-heading-2Char">
    <w:name w:val="nl-heading-2 Char"/>
    <w:link w:val="nl-heading-2"/>
    <w:rsid w:val="00AB3AA2"/>
    <w:rPr>
      <w:rFonts w:ascii="Calibri Light" w:eastAsia="Times New Roman" w:hAnsi="Calibri Light" w:cs="Times New Roman"/>
      <w:color w:val="FF0000"/>
      <w:sz w:val="26"/>
      <w:szCs w:val="26"/>
    </w:rPr>
  </w:style>
  <w:style w:type="character" w:customStyle="1" w:styleId="Heading2Char">
    <w:name w:val="Heading 2 Char"/>
    <w:basedOn w:val="DefaultParagraphFont"/>
    <w:link w:val="Heading2"/>
    <w:uiPriority w:val="9"/>
    <w:semiHidden/>
    <w:rsid w:val="00AB3AA2"/>
    <w:rPr>
      <w:rFonts w:asciiTheme="majorHAnsi" w:eastAsiaTheme="majorEastAsia" w:hAnsiTheme="majorHAnsi" w:cstheme="majorBidi"/>
      <w:color w:val="2F5496" w:themeColor="accent1" w:themeShade="BF"/>
      <w:sz w:val="26"/>
      <w:szCs w:val="26"/>
    </w:rPr>
  </w:style>
  <w:style w:type="paragraph" w:customStyle="1" w:styleId="priest-large-exclamation">
    <w:name w:val="priest-large-exclamation"/>
    <w:basedOn w:val="Normal"/>
    <w:link w:val="priest-large-exclamationChar"/>
    <w:qFormat/>
    <w:rsid w:val="00AB3AA2"/>
    <w:pPr>
      <w:autoSpaceDE w:val="0"/>
      <w:autoSpaceDN w:val="0"/>
      <w:spacing w:line="240" w:lineRule="auto"/>
      <w:ind w:firstLine="288"/>
    </w:pPr>
    <w:rPr>
      <w:rFonts w:ascii="Calibri" w:eastAsia="Calibri" w:hAnsi="Calibri" w:cs="Arial"/>
      <w:b/>
      <w:sz w:val="32"/>
      <w:szCs w:val="32"/>
    </w:rPr>
  </w:style>
  <w:style w:type="character" w:customStyle="1" w:styleId="priest-large-exclamationChar">
    <w:name w:val="priest-large-exclamation Char"/>
    <w:link w:val="priest-large-exclamation"/>
    <w:locked/>
    <w:rsid w:val="00AB3AA2"/>
    <w:rPr>
      <w:rFonts w:ascii="Calibri" w:eastAsia="Calibri" w:hAnsi="Calibri" w:cs="Arial"/>
      <w:b/>
      <w:sz w:val="32"/>
      <w:szCs w:val="32"/>
    </w:rPr>
  </w:style>
  <w:style w:type="paragraph" w:customStyle="1" w:styleId="priest-large-label">
    <w:name w:val="priest-large-label"/>
    <w:basedOn w:val="priest-large-exclamation"/>
    <w:link w:val="priest-large-labelChar"/>
    <w:qFormat/>
    <w:rsid w:val="00AB3AA2"/>
    <w:rPr>
      <w:i/>
      <w:sz w:val="28"/>
    </w:rPr>
  </w:style>
  <w:style w:type="character" w:customStyle="1" w:styleId="priest-large-labelChar">
    <w:name w:val="priest-large-label Char"/>
    <w:link w:val="priest-large-label"/>
    <w:rsid w:val="00AB3AA2"/>
    <w:rPr>
      <w:rFonts w:ascii="Calibri" w:eastAsia="Calibri" w:hAnsi="Calibri" w:cs="Arial"/>
      <w:b/>
      <w:i/>
      <w:sz w:val="28"/>
      <w:szCs w:val="32"/>
    </w:rPr>
  </w:style>
  <w:style w:type="character" w:customStyle="1" w:styleId="qu">
    <w:name w:val="qu"/>
    <w:rsid w:val="00AB3AA2"/>
  </w:style>
  <w:style w:type="paragraph" w:customStyle="1" w:styleId="reader-large">
    <w:name w:val="reader-large"/>
    <w:basedOn w:val="Normal"/>
    <w:link w:val="reader-largeChar"/>
    <w:qFormat/>
    <w:rsid w:val="00AB3AA2"/>
    <w:pPr>
      <w:autoSpaceDE w:val="0"/>
      <w:autoSpaceDN w:val="0"/>
      <w:spacing w:line="360" w:lineRule="auto"/>
      <w:ind w:left="288" w:hanging="288"/>
    </w:pPr>
    <w:rPr>
      <w:rFonts w:ascii="Calibri" w:eastAsia="Calibri" w:hAnsi="Calibri" w:cs="Arial"/>
      <w:sz w:val="32"/>
      <w:szCs w:val="32"/>
    </w:rPr>
  </w:style>
  <w:style w:type="character" w:customStyle="1" w:styleId="reader-largeChar">
    <w:name w:val="reader-large Char"/>
    <w:link w:val="reader-large"/>
    <w:locked/>
    <w:rsid w:val="00AB3AA2"/>
    <w:rPr>
      <w:rFonts w:ascii="Calibri" w:eastAsia="Calibri" w:hAnsi="Calibri" w:cs="Arial"/>
      <w:sz w:val="32"/>
      <w:szCs w:val="32"/>
    </w:rPr>
  </w:style>
  <w:style w:type="character" w:customStyle="1" w:styleId="SC">
    <w:name w:val="SC"/>
    <w:uiPriority w:val="99"/>
    <w:rsid w:val="00AB3AA2"/>
    <w:rPr>
      <w:rFonts w:ascii="Arial" w:hAnsi="Arial" w:cs="Arial"/>
      <w:color w:val="auto"/>
      <w:sz w:val="36"/>
      <w:szCs w:val="36"/>
    </w:rPr>
  </w:style>
  <w:style w:type="character" w:customStyle="1" w:styleId="SPA">
    <w:name w:val="SPA"/>
    <w:uiPriority w:val="99"/>
    <w:qFormat/>
    <w:rsid w:val="00AB3AA2"/>
    <w:rPr>
      <w:rFonts w:ascii="Times New Roman" w:hAnsi="Times New Roman" w:cs="Arial"/>
      <w:b/>
      <w:bCs/>
      <w:sz w:val="36"/>
      <w:szCs w:val="36"/>
    </w:rPr>
  </w:style>
  <w:style w:type="character" w:customStyle="1" w:styleId="SRU">
    <w:name w:val="SRU"/>
    <w:uiPriority w:val="99"/>
    <w:qFormat/>
    <w:rsid w:val="00AB3AA2"/>
    <w:rPr>
      <w:rFonts w:ascii="Arial" w:hAnsi="Arial" w:cs="Arial"/>
      <w:b/>
      <w:i/>
      <w:iCs/>
      <w:color w:val="FF0000"/>
      <w:sz w:val="28"/>
    </w:rPr>
  </w:style>
  <w:style w:type="paragraph" w:customStyle="1" w:styleId="svcstichera">
    <w:name w:val="svc stichera"/>
    <w:basedOn w:val="Normal"/>
    <w:rsid w:val="00AB3AA2"/>
    <w:pPr>
      <w:widowControl w:val="0"/>
      <w:autoSpaceDE w:val="0"/>
      <w:autoSpaceDN w:val="0"/>
      <w:adjustRightInd w:val="0"/>
      <w:ind w:firstLine="288"/>
    </w:pPr>
    <w:rPr>
      <w:rFonts w:ascii="Garamond" w:eastAsia="Times New Roman" w:hAnsi="Garamond" w:cs="Garamond"/>
      <w:kern w:val="1"/>
      <w:sz w:val="36"/>
      <w:szCs w:val="36"/>
    </w:rPr>
  </w:style>
  <w:style w:type="paragraph" w:customStyle="1" w:styleId="svc-rubric-lrg">
    <w:name w:val="svc-rubric-lrg"/>
    <w:basedOn w:val="Normal"/>
    <w:link w:val="svc-rubric-lrgChar"/>
    <w:qFormat/>
    <w:rsid w:val="00AB3AA2"/>
    <w:pPr>
      <w:autoSpaceDE w:val="0"/>
      <w:autoSpaceDN w:val="0"/>
      <w:spacing w:line="240" w:lineRule="auto"/>
      <w:ind w:firstLine="288"/>
      <w:jc w:val="center"/>
    </w:pPr>
    <w:rPr>
      <w:rFonts w:ascii="Arial" w:eastAsia="Calibri" w:hAnsi="Arial" w:cs="Times New Roman"/>
      <w:b/>
      <w:i/>
      <w:color w:val="FF0000"/>
      <w:sz w:val="28"/>
      <w:szCs w:val="24"/>
    </w:rPr>
  </w:style>
  <w:style w:type="character" w:customStyle="1" w:styleId="svc-rubric-lrgChar">
    <w:name w:val="svc-rubric-lrg Char"/>
    <w:link w:val="svc-rubric-lrg"/>
    <w:rsid w:val="00AB3AA2"/>
    <w:rPr>
      <w:rFonts w:ascii="Arial" w:eastAsia="Calibri" w:hAnsi="Arial" w:cs="Times New Roman"/>
      <w:b/>
      <w:i/>
      <w:color w:val="FF0000"/>
      <w:sz w:val="28"/>
      <w:szCs w:val="24"/>
    </w:rPr>
  </w:style>
  <w:style w:type="character" w:customStyle="1" w:styleId="svc-rubric-small">
    <w:name w:val="svc-rubric-small"/>
    <w:uiPriority w:val="99"/>
    <w:rsid w:val="00AB3AA2"/>
    <w:rPr>
      <w:rFonts w:ascii="Arial" w:hAnsi="Arial"/>
      <w:i/>
      <w:color w:val="FF0000"/>
      <w:sz w:val="16"/>
    </w:rPr>
  </w:style>
  <w:style w:type="paragraph" w:customStyle="1" w:styleId="l-silent-spacer-lrg">
    <w:name w:val="l-silent-spacer-lrg"/>
    <w:basedOn w:val="l-silent-lrg"/>
    <w:link w:val="l-silent-spacer-lrgChar"/>
    <w:qFormat/>
    <w:rsid w:val="00336A2B"/>
    <w:pPr>
      <w:spacing w:line="48" w:lineRule="auto"/>
      <w:ind w:firstLine="0"/>
      <w:jc w:val="center"/>
    </w:pPr>
    <w:rPr>
      <w:rFonts w:eastAsia="Times New Roman" w:cs="Times New Roman"/>
      <w:sz w:val="12"/>
    </w:rPr>
  </w:style>
  <w:style w:type="character" w:customStyle="1" w:styleId="l-silent-spacer-lrgChar">
    <w:name w:val="l-silent-spacer-lrg Char"/>
    <w:basedOn w:val="l-silent-lrgChar"/>
    <w:link w:val="l-silent-spacer-lrg"/>
    <w:rsid w:val="00336A2B"/>
    <w:rPr>
      <w:rFonts w:eastAsia="Times New Roman" w:cs="Times New Roman"/>
      <w:color w:val="4472C4"/>
      <w:sz w:val="12"/>
      <w:szCs w:val="24"/>
    </w:rPr>
  </w:style>
  <w:style w:type="paragraph" w:styleId="Header">
    <w:name w:val="header"/>
    <w:basedOn w:val="Normal"/>
    <w:link w:val="HeaderChar"/>
    <w:uiPriority w:val="99"/>
    <w:unhideWhenUsed/>
    <w:rsid w:val="00DD4BC8"/>
    <w:pPr>
      <w:tabs>
        <w:tab w:val="center" w:pos="4680"/>
        <w:tab w:val="right" w:pos="9360"/>
      </w:tabs>
      <w:spacing w:line="240" w:lineRule="auto"/>
    </w:pPr>
  </w:style>
  <w:style w:type="character" w:customStyle="1" w:styleId="HeaderChar">
    <w:name w:val="Header Char"/>
    <w:basedOn w:val="DefaultParagraphFont"/>
    <w:link w:val="Header"/>
    <w:uiPriority w:val="99"/>
    <w:rsid w:val="00DD4BC8"/>
  </w:style>
  <w:style w:type="paragraph" w:styleId="Footer">
    <w:name w:val="footer"/>
    <w:basedOn w:val="Normal"/>
    <w:link w:val="FooterChar"/>
    <w:uiPriority w:val="99"/>
    <w:unhideWhenUsed/>
    <w:rsid w:val="00DD4BC8"/>
    <w:pPr>
      <w:tabs>
        <w:tab w:val="center" w:pos="4680"/>
        <w:tab w:val="right" w:pos="9360"/>
      </w:tabs>
      <w:spacing w:line="240" w:lineRule="auto"/>
    </w:pPr>
  </w:style>
  <w:style w:type="character" w:customStyle="1" w:styleId="FooterChar">
    <w:name w:val="Footer Char"/>
    <w:basedOn w:val="DefaultParagraphFont"/>
    <w:link w:val="Footer"/>
    <w:uiPriority w:val="99"/>
    <w:rsid w:val="00DD4BC8"/>
  </w:style>
  <w:style w:type="character" w:styleId="PlaceholderText">
    <w:name w:val="Placeholder Text"/>
    <w:basedOn w:val="DefaultParagraphFont"/>
    <w:uiPriority w:val="99"/>
    <w:semiHidden/>
    <w:rsid w:val="002128CC"/>
    <w:rPr>
      <w:color w:val="666666"/>
    </w:rPr>
  </w:style>
  <w:style w:type="character" w:customStyle="1" w:styleId="Heading1Char">
    <w:name w:val="Heading 1 Char"/>
    <w:basedOn w:val="DefaultParagraphFont"/>
    <w:link w:val="Heading1"/>
    <w:uiPriority w:val="9"/>
    <w:rsid w:val="009D69C5"/>
    <w:rPr>
      <w:rFonts w:asciiTheme="majorHAnsi" w:eastAsiaTheme="majorEastAsia" w:hAnsiTheme="majorHAnsi" w:cstheme="majorBidi"/>
      <w:color w:val="2F5496" w:themeColor="accent1" w:themeShade="BF"/>
      <w:sz w:val="32"/>
      <w:szCs w:val="32"/>
    </w:rPr>
  </w:style>
  <w:style w:type="character" w:styleId="Hyperlink">
    <w:name w:val="Hyperlink"/>
    <w:basedOn w:val="DefaultParagraphFont"/>
    <w:uiPriority w:val="99"/>
    <w:unhideWhenUsed/>
    <w:rsid w:val="009D69C5"/>
    <w:rPr>
      <w:color w:val="0563C1" w:themeColor="hyperlink"/>
      <w:u w:val="single"/>
    </w:rPr>
  </w:style>
  <w:style w:type="character" w:styleId="UnresolvedMention">
    <w:name w:val="Unresolved Mention"/>
    <w:basedOn w:val="DefaultParagraphFont"/>
    <w:uiPriority w:val="99"/>
    <w:semiHidden/>
    <w:unhideWhenUsed/>
    <w:rsid w:val="009D69C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orthodox.net/catechism/catechism_2026-03-15+the-cross-with-bishop-emilianos.pdf" TargetMode="Externa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hyperlink" Target="http://www.orthodox.net/catechism/catechism_2026-03-15+the-cross-with-bishop-emilianos.doc" TargetMode="External"/><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Owner\Documents\Custom%20Office%20Templates\Doc.docx.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Doc.docx.dotx</Template>
  <TotalTime>34</TotalTime>
  <Pages>17</Pages>
  <Words>3761</Words>
  <Characters>21444</Characters>
  <Application>Microsoft Office Word</Application>
  <DocSecurity>0</DocSecurity>
  <Lines>178</Lines>
  <Paragraphs>50</Paragraphs>
  <ScaleCrop>false</ScaleCrop>
  <Company/>
  <LinksUpToDate>false</LinksUpToDate>
  <CharactersWithSpaces>25155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Owner</dc:creator>
  <cp:keywords/>
  <dc:description/>
  <cp:lastModifiedBy>Priest Seraphim Holland</cp:lastModifiedBy>
  <cp:revision>4</cp:revision>
  <dcterms:created xsi:type="dcterms:W3CDTF">2026-03-16T21:14:00Z</dcterms:created>
  <dcterms:modified xsi:type="dcterms:W3CDTF">2026-03-16T21:48:00Z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3e4f7b92-3b60-4027-902e-889b4412329e</vt:lpwstr>
  </property>
</Properties>
</file>